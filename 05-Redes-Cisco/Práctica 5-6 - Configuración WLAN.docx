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7A02" w14:textId="77777777" w:rsidR="009D4020" w:rsidRDefault="00000000" w:rsidP="00F37006">
      <w:pPr>
        <w:pStyle w:val="Ttulo"/>
        <w:jc w:val="both"/>
        <w:rPr>
          <w:rStyle w:val="LabTitleInstVersred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898DAD40445F4D18BFF4AFCBCAD6422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F7648C">
            <w:t>Packet</w:t>
          </w:r>
          <w:proofErr w:type="spellEnd"/>
          <w:r w:rsidR="00F7648C">
            <w:t xml:space="preserve"> Tracer: Configuración WLAN</w:t>
          </w:r>
        </w:sdtContent>
      </w:sdt>
    </w:p>
    <w:p w14:paraId="3266849D" w14:textId="77777777" w:rsidR="00D778DF" w:rsidRDefault="00D778DF" w:rsidP="00F37006">
      <w:pPr>
        <w:pStyle w:val="Ttulo1"/>
        <w:jc w:val="both"/>
      </w:pPr>
      <w:r>
        <w:t>Tabla de asignación de direcciones</w:t>
      </w:r>
    </w:p>
    <w:tbl>
      <w:tblPr>
        <w:tblStyle w:val="LabTableStyle"/>
        <w:tblW w:w="10391" w:type="dxa"/>
        <w:tblLayout w:type="fixed"/>
        <w:tblLook w:val="04A0" w:firstRow="1" w:lastRow="0" w:firstColumn="1" w:lastColumn="0" w:noHBand="0" w:noVBand="1"/>
        <w:tblDescription w:val="Esta tabla muestra el direccionamiento del dispositivo, la interfaz, la dirección IP y la máscara de subred."/>
      </w:tblPr>
      <w:tblGrid>
        <w:gridCol w:w="3711"/>
        <w:gridCol w:w="3340"/>
        <w:gridCol w:w="3340"/>
      </w:tblGrid>
      <w:tr w:rsidR="00F34A52" w14:paraId="70E05BCA" w14:textId="77777777" w:rsidTr="00E46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1" w:type="dxa"/>
          </w:tcPr>
          <w:p w14:paraId="21FA3A34" w14:textId="77777777" w:rsidR="00F34A52" w:rsidRPr="00E87D62" w:rsidRDefault="00F34A52" w:rsidP="00F37006">
            <w:pPr>
              <w:pStyle w:val="TableHeading"/>
              <w:jc w:val="both"/>
            </w:pPr>
            <w:r>
              <w:t>Dispositivo</w:t>
            </w:r>
          </w:p>
        </w:tc>
        <w:tc>
          <w:tcPr>
            <w:tcW w:w="3340" w:type="dxa"/>
          </w:tcPr>
          <w:p w14:paraId="17979517" w14:textId="77777777" w:rsidR="00F34A52" w:rsidRPr="00E87D62" w:rsidRDefault="00F34A52" w:rsidP="00F37006">
            <w:pPr>
              <w:pStyle w:val="TableHeading"/>
              <w:jc w:val="both"/>
            </w:pPr>
            <w:r>
              <w:t>Interfaz</w:t>
            </w:r>
          </w:p>
        </w:tc>
        <w:tc>
          <w:tcPr>
            <w:tcW w:w="3340" w:type="dxa"/>
          </w:tcPr>
          <w:p w14:paraId="2D3F4FAD" w14:textId="77777777" w:rsidR="00F34A52" w:rsidRPr="00E87D62" w:rsidRDefault="00F34A52" w:rsidP="00F37006">
            <w:pPr>
              <w:pStyle w:val="TableHeading"/>
              <w:jc w:val="both"/>
            </w:pPr>
            <w:r>
              <w:t>Dirección IP</w:t>
            </w:r>
          </w:p>
        </w:tc>
      </w:tr>
      <w:tr w:rsidR="00F34A52" w14:paraId="4024350C" w14:textId="77777777" w:rsidTr="009D4020">
        <w:tc>
          <w:tcPr>
            <w:tcW w:w="3711" w:type="dxa"/>
            <w:tcBorders>
              <w:bottom w:val="nil"/>
            </w:tcBorders>
            <w:vAlign w:val="center"/>
          </w:tcPr>
          <w:p w14:paraId="6A2E3A35" w14:textId="77777777" w:rsidR="00F34A52" w:rsidRDefault="00832DEF" w:rsidP="00F37006">
            <w:pPr>
              <w:pStyle w:val="TableText"/>
              <w:jc w:val="both"/>
            </w:pPr>
            <w:proofErr w:type="spellStart"/>
            <w:r>
              <w:t>Router</w:t>
            </w:r>
            <w:proofErr w:type="spellEnd"/>
            <w:r>
              <w:t xml:space="preserve"> doméstico inalámbrico</w:t>
            </w:r>
          </w:p>
        </w:tc>
        <w:tc>
          <w:tcPr>
            <w:tcW w:w="3340" w:type="dxa"/>
            <w:vAlign w:val="center"/>
          </w:tcPr>
          <w:p w14:paraId="0A7BFDC4" w14:textId="77777777" w:rsidR="00F34A52" w:rsidRDefault="00832DEF" w:rsidP="00F37006">
            <w:pPr>
              <w:pStyle w:val="TableText"/>
              <w:jc w:val="both"/>
            </w:pPr>
            <w:r>
              <w:t>Protocolo</w:t>
            </w:r>
          </w:p>
        </w:tc>
        <w:tc>
          <w:tcPr>
            <w:tcW w:w="3340" w:type="dxa"/>
            <w:vAlign w:val="center"/>
          </w:tcPr>
          <w:p w14:paraId="51C2FB01" w14:textId="77777777" w:rsidR="00F34A52" w:rsidRPr="008B68E7" w:rsidRDefault="00832DEF" w:rsidP="00F37006">
            <w:pPr>
              <w:pStyle w:val="TableText"/>
              <w:jc w:val="both"/>
            </w:pPr>
            <w:r>
              <w:t>DHCP</w:t>
            </w:r>
          </w:p>
        </w:tc>
      </w:tr>
      <w:tr w:rsidR="00F34A52" w14:paraId="725E62EE" w14:textId="77777777" w:rsidTr="009D4020">
        <w:tc>
          <w:tcPr>
            <w:tcW w:w="3711" w:type="dxa"/>
            <w:tcBorders>
              <w:top w:val="nil"/>
              <w:bottom w:val="single" w:sz="2" w:space="0" w:color="auto"/>
            </w:tcBorders>
            <w:vAlign w:val="center"/>
          </w:tcPr>
          <w:p w14:paraId="4813E57A" w14:textId="77777777" w:rsidR="00F34A52" w:rsidRPr="00832DEF" w:rsidRDefault="00832DEF" w:rsidP="00F37006">
            <w:pPr>
              <w:pStyle w:val="ConfigWindow"/>
              <w:jc w:val="both"/>
            </w:pPr>
            <w:proofErr w:type="spellStart"/>
            <w:r>
              <w:t>Router</w:t>
            </w:r>
            <w:proofErr w:type="spellEnd"/>
            <w:r>
              <w:t xml:space="preserve"> doméstico inalámbrico</w:t>
            </w:r>
          </w:p>
        </w:tc>
        <w:tc>
          <w:tcPr>
            <w:tcW w:w="3340" w:type="dxa"/>
            <w:vAlign w:val="center"/>
          </w:tcPr>
          <w:p w14:paraId="3E57442D" w14:textId="77777777" w:rsidR="00F34A52" w:rsidRDefault="00832DEF" w:rsidP="00F37006">
            <w:pPr>
              <w:pStyle w:val="TableText"/>
              <w:jc w:val="both"/>
            </w:pPr>
            <w:r>
              <w:t>LAN</w:t>
            </w:r>
          </w:p>
        </w:tc>
        <w:tc>
          <w:tcPr>
            <w:tcW w:w="3340" w:type="dxa"/>
            <w:vAlign w:val="center"/>
          </w:tcPr>
          <w:p w14:paraId="34DF376F" w14:textId="54BA3739" w:rsidR="00F34A52" w:rsidRPr="008B68E7" w:rsidRDefault="00832DEF" w:rsidP="00F37006">
            <w:pPr>
              <w:pStyle w:val="TableText"/>
              <w:jc w:val="both"/>
            </w:pPr>
            <w:r>
              <w:t>192.168.6.1/27</w:t>
            </w:r>
          </w:p>
        </w:tc>
      </w:tr>
      <w:tr w:rsidR="00832DEF" w14:paraId="6E02585B" w14:textId="77777777" w:rsidTr="009D4020">
        <w:tc>
          <w:tcPr>
            <w:tcW w:w="3711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A063AD9" w14:textId="77777777" w:rsidR="00832DEF" w:rsidRPr="008B68E7" w:rsidRDefault="00477205" w:rsidP="00F37006">
            <w:pPr>
              <w:pStyle w:val="TableText"/>
              <w:jc w:val="both"/>
            </w:pPr>
            <w:r>
              <w:t>RTR-1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4C0C705F" w14:textId="5E8319D6" w:rsidR="00832DEF" w:rsidRPr="008B68E7" w:rsidRDefault="00832DEF" w:rsidP="00F37006">
            <w:pPr>
              <w:pStyle w:val="TableText"/>
              <w:jc w:val="both"/>
            </w:pPr>
            <w:r>
              <w:t>G0/0/0.2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143FC8AD" w14:textId="77777777" w:rsidR="00832DEF" w:rsidRPr="008B68E7" w:rsidRDefault="00832DEF" w:rsidP="00F37006">
            <w:pPr>
              <w:pStyle w:val="TableText"/>
              <w:jc w:val="both"/>
            </w:pPr>
            <w:r>
              <w:t>192.168.2.1/24</w:t>
            </w:r>
          </w:p>
        </w:tc>
      </w:tr>
      <w:tr w:rsidR="009E0303" w14:paraId="61A1A84B" w14:textId="77777777" w:rsidTr="009D4020">
        <w:tc>
          <w:tcPr>
            <w:tcW w:w="3711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B048E25" w14:textId="77777777" w:rsidR="009E0303" w:rsidRPr="00222F0E" w:rsidRDefault="009E0303" w:rsidP="00F37006">
            <w:pPr>
              <w:pStyle w:val="ConfigWindow"/>
              <w:jc w:val="both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RTR-1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28CE21A5" w14:textId="668312DD" w:rsidR="009E0303" w:rsidRPr="008B68E7" w:rsidRDefault="009E0303" w:rsidP="00F37006">
            <w:pPr>
              <w:pStyle w:val="TableText"/>
              <w:jc w:val="both"/>
            </w:pPr>
            <w:r>
              <w:t>G0/0/0.5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06ED88B1" w14:textId="77777777" w:rsidR="009E0303" w:rsidRPr="008B68E7" w:rsidRDefault="009E0303" w:rsidP="00F37006">
            <w:pPr>
              <w:pStyle w:val="TableText"/>
              <w:jc w:val="both"/>
            </w:pPr>
            <w:r>
              <w:t>192.168.5.1/24</w:t>
            </w:r>
          </w:p>
        </w:tc>
      </w:tr>
      <w:tr w:rsidR="009E0303" w14:paraId="6269A443" w14:textId="77777777" w:rsidTr="009D4020">
        <w:tc>
          <w:tcPr>
            <w:tcW w:w="3711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1C235B7" w14:textId="77777777" w:rsidR="009E0303" w:rsidRPr="00222F0E" w:rsidRDefault="00B64091" w:rsidP="00F37006">
            <w:pPr>
              <w:pStyle w:val="ConfigWindow"/>
              <w:jc w:val="both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RTR-1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293799B" w14:textId="4D77863F" w:rsidR="009E0303" w:rsidRPr="008B68E7" w:rsidRDefault="009E0303" w:rsidP="00F37006">
            <w:pPr>
              <w:pStyle w:val="TableText"/>
              <w:jc w:val="both"/>
            </w:pPr>
            <w:r>
              <w:t>G0/0/0.100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4EAD1E21" w14:textId="77777777" w:rsidR="009E0303" w:rsidRPr="008B68E7" w:rsidRDefault="009E0303" w:rsidP="00F37006">
            <w:pPr>
              <w:pStyle w:val="TableText"/>
              <w:jc w:val="both"/>
            </w:pPr>
            <w:r>
              <w:t>192.168.100.1/24</w:t>
            </w:r>
          </w:p>
        </w:tc>
      </w:tr>
      <w:tr w:rsidR="009E0303" w14:paraId="53F28310" w14:textId="77777777" w:rsidTr="009D4020">
        <w:tc>
          <w:tcPr>
            <w:tcW w:w="3711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09CF9B19" w14:textId="77777777" w:rsidR="009E0303" w:rsidRPr="00222F0E" w:rsidRDefault="009E0303" w:rsidP="00F37006">
            <w:pPr>
              <w:pStyle w:val="ConfigWindow"/>
              <w:jc w:val="both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RTR-1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C7DD21D" w14:textId="7D65F02E" w:rsidR="009E0303" w:rsidRDefault="009E0303" w:rsidP="00F37006">
            <w:pPr>
              <w:pStyle w:val="TableText"/>
              <w:jc w:val="both"/>
            </w:pPr>
            <w:r>
              <w:t>G0/0/1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01F2A00B" w14:textId="77777777" w:rsidR="009E0303" w:rsidRPr="008B68E7" w:rsidRDefault="009E0303" w:rsidP="00F37006">
            <w:pPr>
              <w:pStyle w:val="TableText"/>
              <w:jc w:val="both"/>
            </w:pPr>
            <w:r>
              <w:t>10.6.0.1/24</w:t>
            </w:r>
          </w:p>
        </w:tc>
      </w:tr>
      <w:tr w:rsidR="009E0303" w14:paraId="0AA5D527" w14:textId="77777777" w:rsidTr="009D4020">
        <w:tc>
          <w:tcPr>
            <w:tcW w:w="3711" w:type="dxa"/>
            <w:vAlign w:val="center"/>
          </w:tcPr>
          <w:p w14:paraId="199AD815" w14:textId="77777777" w:rsidR="009E0303" w:rsidRPr="008B68E7" w:rsidRDefault="009E0303" w:rsidP="00F37006">
            <w:pPr>
              <w:pStyle w:val="TableText"/>
              <w:jc w:val="both"/>
            </w:pPr>
            <w:r>
              <w:t>SW1</w:t>
            </w:r>
          </w:p>
        </w:tc>
        <w:tc>
          <w:tcPr>
            <w:tcW w:w="3340" w:type="dxa"/>
            <w:vAlign w:val="center"/>
          </w:tcPr>
          <w:p w14:paraId="64604AE2" w14:textId="77777777" w:rsidR="009E0303" w:rsidRPr="008B68E7" w:rsidRDefault="009E0303" w:rsidP="00F37006">
            <w:pPr>
              <w:pStyle w:val="TableText"/>
              <w:jc w:val="both"/>
            </w:pPr>
            <w:r>
              <w:t>VLAN 200</w:t>
            </w:r>
          </w:p>
        </w:tc>
        <w:tc>
          <w:tcPr>
            <w:tcW w:w="3340" w:type="dxa"/>
            <w:vAlign w:val="center"/>
          </w:tcPr>
          <w:p w14:paraId="5D25B537" w14:textId="77777777" w:rsidR="009E0303" w:rsidRPr="008B68E7" w:rsidRDefault="009E0303" w:rsidP="00F37006">
            <w:pPr>
              <w:pStyle w:val="TableText"/>
              <w:jc w:val="both"/>
            </w:pPr>
            <w:r>
              <w:t>192.168.100.100/24</w:t>
            </w:r>
          </w:p>
        </w:tc>
      </w:tr>
      <w:tr w:rsidR="009E0303" w14:paraId="7A6D970F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16EEE84D" w14:textId="77777777" w:rsidR="009E0303" w:rsidRPr="008B68E7" w:rsidRDefault="009E0303" w:rsidP="00F37006">
            <w:pPr>
              <w:pStyle w:val="TableText"/>
              <w:jc w:val="both"/>
            </w:pPr>
            <w:r>
              <w:t>LAB-1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6528F1D" w14:textId="62717A4B" w:rsidR="009E0303" w:rsidRPr="008B68E7" w:rsidRDefault="009E0303" w:rsidP="00F37006">
            <w:pPr>
              <w:pStyle w:val="TableText"/>
              <w:jc w:val="both"/>
            </w:pPr>
            <w:r>
              <w:t>G0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08492DC5" w14:textId="77777777" w:rsidR="009E0303" w:rsidRPr="008B68E7" w:rsidRDefault="009E0303" w:rsidP="00F37006">
            <w:pPr>
              <w:pStyle w:val="TableText"/>
              <w:jc w:val="both"/>
            </w:pPr>
            <w:r>
              <w:t>DHCP</w:t>
            </w:r>
          </w:p>
        </w:tc>
      </w:tr>
      <w:tr w:rsidR="009E0303" w14:paraId="5664C9F3" w14:textId="77777777" w:rsidTr="009D4020">
        <w:tc>
          <w:tcPr>
            <w:tcW w:w="3711" w:type="dxa"/>
            <w:vAlign w:val="center"/>
          </w:tcPr>
          <w:p w14:paraId="30961020" w14:textId="77777777" w:rsidR="009E0303" w:rsidRPr="008B68E7" w:rsidRDefault="009E0303" w:rsidP="00F37006">
            <w:pPr>
              <w:pStyle w:val="TableText"/>
              <w:jc w:val="both"/>
            </w:pPr>
            <w:r>
              <w:t>WLC-1</w:t>
            </w:r>
          </w:p>
        </w:tc>
        <w:tc>
          <w:tcPr>
            <w:tcW w:w="3340" w:type="dxa"/>
            <w:vAlign w:val="center"/>
          </w:tcPr>
          <w:p w14:paraId="07F55D0B" w14:textId="77777777" w:rsidR="009E0303" w:rsidRPr="008B68E7" w:rsidRDefault="009E0303" w:rsidP="00F37006">
            <w:pPr>
              <w:pStyle w:val="TableText"/>
              <w:jc w:val="both"/>
            </w:pPr>
            <w:r>
              <w:t>Administración</w:t>
            </w:r>
          </w:p>
        </w:tc>
        <w:tc>
          <w:tcPr>
            <w:tcW w:w="3340" w:type="dxa"/>
            <w:vAlign w:val="center"/>
          </w:tcPr>
          <w:p w14:paraId="6AFF120F" w14:textId="77777777" w:rsidR="009E0303" w:rsidRPr="008B68E7" w:rsidRDefault="009E0303" w:rsidP="00F37006">
            <w:pPr>
              <w:pStyle w:val="TableText"/>
              <w:jc w:val="both"/>
            </w:pPr>
            <w:r>
              <w:t>192.168.100.254/24</w:t>
            </w:r>
          </w:p>
        </w:tc>
      </w:tr>
      <w:tr w:rsidR="009E0303" w14:paraId="03F48E76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73A45CE5" w14:textId="77777777" w:rsidR="009E0303" w:rsidRDefault="009E0303" w:rsidP="00F37006">
            <w:pPr>
              <w:pStyle w:val="TableText"/>
              <w:jc w:val="both"/>
            </w:pPr>
            <w:r>
              <w:t>Servidor RADIUS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038CB36F" w14:textId="77777777" w:rsidR="009E0303" w:rsidRDefault="009E0303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47CC4EB7" w14:textId="77777777" w:rsidR="009E0303" w:rsidRDefault="00C671A3" w:rsidP="00F37006">
            <w:pPr>
              <w:pStyle w:val="TableText"/>
              <w:jc w:val="both"/>
            </w:pPr>
            <w:r>
              <w:t>10.6.0.254/24</w:t>
            </w:r>
          </w:p>
        </w:tc>
      </w:tr>
      <w:tr w:rsidR="001504FB" w14:paraId="5EF14861" w14:textId="77777777" w:rsidTr="009D4020">
        <w:tc>
          <w:tcPr>
            <w:tcW w:w="3711" w:type="dxa"/>
            <w:vAlign w:val="center"/>
          </w:tcPr>
          <w:p w14:paraId="5809FF63" w14:textId="77777777" w:rsidR="001504FB" w:rsidRDefault="001504FB" w:rsidP="00F37006">
            <w:pPr>
              <w:pStyle w:val="TableText"/>
              <w:jc w:val="both"/>
            </w:pPr>
            <w:r>
              <w:t>Administrador de inicio</w:t>
            </w:r>
          </w:p>
        </w:tc>
        <w:tc>
          <w:tcPr>
            <w:tcW w:w="3340" w:type="dxa"/>
            <w:vAlign w:val="center"/>
          </w:tcPr>
          <w:p w14:paraId="12974D7D" w14:textId="77777777" w:rsidR="001504FB" w:rsidRDefault="001504FB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vAlign w:val="center"/>
          </w:tcPr>
          <w:p w14:paraId="518463B0" w14:textId="77777777" w:rsidR="001504FB" w:rsidRDefault="001504FB" w:rsidP="00F37006">
            <w:pPr>
              <w:pStyle w:val="TableText"/>
              <w:jc w:val="both"/>
            </w:pPr>
            <w:r>
              <w:t>DHCP</w:t>
            </w:r>
          </w:p>
        </w:tc>
      </w:tr>
      <w:tr w:rsidR="009E0303" w14:paraId="7A263365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69728B3A" w14:textId="77777777" w:rsidR="009E0303" w:rsidRDefault="009D2434" w:rsidP="00F37006">
            <w:pPr>
              <w:pStyle w:val="TableText"/>
              <w:jc w:val="both"/>
            </w:pPr>
            <w:r>
              <w:t xml:space="preserve">Administrador de empresa 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A540FAD" w14:textId="77777777" w:rsidR="009E0303" w:rsidRDefault="009E0303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35EA575C" w14:textId="77777777" w:rsidR="009E0303" w:rsidRDefault="009E0303" w:rsidP="00F37006">
            <w:pPr>
              <w:pStyle w:val="TableText"/>
              <w:jc w:val="both"/>
            </w:pPr>
            <w:r>
              <w:t>192.168.100.200/24</w:t>
            </w:r>
          </w:p>
        </w:tc>
      </w:tr>
      <w:tr w:rsidR="009E0303" w14:paraId="1BA685C9" w14:textId="77777777" w:rsidTr="009D4020">
        <w:trPr>
          <w:trHeight w:val="413"/>
        </w:trPr>
        <w:tc>
          <w:tcPr>
            <w:tcW w:w="3711" w:type="dxa"/>
            <w:vAlign w:val="center"/>
          </w:tcPr>
          <w:p w14:paraId="268E94C4" w14:textId="77777777" w:rsidR="009E0303" w:rsidRPr="00C24F9B" w:rsidRDefault="009E0303" w:rsidP="00F37006">
            <w:pPr>
              <w:pStyle w:val="TableText"/>
              <w:jc w:val="both"/>
            </w:pPr>
            <w:r>
              <w:t>Servidor web</w:t>
            </w:r>
          </w:p>
        </w:tc>
        <w:tc>
          <w:tcPr>
            <w:tcW w:w="3340" w:type="dxa"/>
            <w:vAlign w:val="center"/>
          </w:tcPr>
          <w:p w14:paraId="46EDEC68" w14:textId="77777777" w:rsidR="009E0303" w:rsidRDefault="009E0303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vAlign w:val="center"/>
          </w:tcPr>
          <w:p w14:paraId="30933D61" w14:textId="77777777" w:rsidR="009E0303" w:rsidRPr="008B68E7" w:rsidRDefault="009E0303" w:rsidP="00F37006">
            <w:pPr>
              <w:pStyle w:val="TableText"/>
              <w:jc w:val="both"/>
            </w:pPr>
            <w:r>
              <w:t>203.0.113.78/24</w:t>
            </w:r>
          </w:p>
        </w:tc>
      </w:tr>
      <w:tr w:rsidR="009E0303" w14:paraId="75620C07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5E6737CD" w14:textId="77777777" w:rsidR="009E0303" w:rsidRDefault="009E0303" w:rsidP="00F37006">
            <w:pPr>
              <w:pStyle w:val="TableText"/>
              <w:jc w:val="both"/>
            </w:pPr>
            <w:r>
              <w:t>Servidor DNS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38D48DC3" w14:textId="77777777" w:rsidR="009E0303" w:rsidRDefault="009E0303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4D4F46F5" w14:textId="5AC6EF4B" w:rsidR="009E0303" w:rsidRDefault="009E0303" w:rsidP="00F37006">
            <w:pPr>
              <w:pStyle w:val="TableText"/>
              <w:jc w:val="both"/>
            </w:pPr>
            <w:r>
              <w:t>10.100.100.252</w:t>
            </w:r>
          </w:p>
        </w:tc>
      </w:tr>
      <w:tr w:rsidR="009E0303" w14:paraId="54FF29C4" w14:textId="77777777" w:rsidTr="009D4020">
        <w:tc>
          <w:tcPr>
            <w:tcW w:w="3711" w:type="dxa"/>
            <w:vAlign w:val="center"/>
          </w:tcPr>
          <w:p w14:paraId="4D745F61" w14:textId="77777777" w:rsidR="009E0303" w:rsidRPr="008B68E7" w:rsidRDefault="009E0303" w:rsidP="00F37006">
            <w:pPr>
              <w:pStyle w:val="TableText"/>
              <w:jc w:val="both"/>
            </w:pPr>
            <w:r>
              <w:t>Computadora portátil</w:t>
            </w:r>
          </w:p>
        </w:tc>
        <w:tc>
          <w:tcPr>
            <w:tcW w:w="3340" w:type="dxa"/>
            <w:vAlign w:val="center"/>
          </w:tcPr>
          <w:p w14:paraId="047BE961" w14:textId="77777777" w:rsidR="009E0303" w:rsidRPr="008B68E7" w:rsidRDefault="009E0303" w:rsidP="00F37006">
            <w:pPr>
              <w:pStyle w:val="TableText"/>
              <w:jc w:val="both"/>
            </w:pPr>
            <w:r>
              <w:t>NIC</w:t>
            </w:r>
          </w:p>
        </w:tc>
        <w:tc>
          <w:tcPr>
            <w:tcW w:w="3340" w:type="dxa"/>
            <w:vAlign w:val="center"/>
          </w:tcPr>
          <w:p w14:paraId="20B4D940" w14:textId="77777777" w:rsidR="009E0303" w:rsidRPr="008B68E7" w:rsidRDefault="009E0303" w:rsidP="00F37006">
            <w:pPr>
              <w:pStyle w:val="TableText"/>
              <w:jc w:val="both"/>
            </w:pPr>
            <w:r>
              <w:t>DHCP</w:t>
            </w:r>
          </w:p>
        </w:tc>
      </w:tr>
      <w:tr w:rsidR="009E0303" w14:paraId="66D1C725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5BF222E9" w14:textId="77777777" w:rsidR="009E0303" w:rsidRPr="008B68E7" w:rsidRDefault="009E0303" w:rsidP="00F37006">
            <w:pPr>
              <w:pStyle w:val="TableText"/>
              <w:jc w:val="both"/>
            </w:pPr>
            <w:r>
              <w:t>Tablet PC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3323542" w14:textId="77777777" w:rsidR="009E0303" w:rsidRPr="008B68E7" w:rsidRDefault="009E0303" w:rsidP="00F37006">
            <w:pPr>
              <w:pStyle w:val="TableText"/>
              <w:jc w:val="both"/>
            </w:pPr>
            <w:r>
              <w:t>Wireless0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8322567" w14:textId="77777777" w:rsidR="009E0303" w:rsidRPr="008B68E7" w:rsidRDefault="009E0303" w:rsidP="00F37006">
            <w:pPr>
              <w:pStyle w:val="TableText"/>
              <w:jc w:val="both"/>
            </w:pPr>
            <w:r>
              <w:t>DHCP</w:t>
            </w:r>
          </w:p>
        </w:tc>
      </w:tr>
      <w:tr w:rsidR="009E0303" w14:paraId="00CEA00D" w14:textId="77777777" w:rsidTr="009D4020">
        <w:tc>
          <w:tcPr>
            <w:tcW w:w="3711" w:type="dxa"/>
            <w:vAlign w:val="center"/>
          </w:tcPr>
          <w:p w14:paraId="18D1B168" w14:textId="77777777" w:rsidR="009E0303" w:rsidRPr="008B68E7" w:rsidRDefault="009E0303" w:rsidP="00F37006">
            <w:pPr>
              <w:pStyle w:val="TableText"/>
              <w:jc w:val="both"/>
            </w:pPr>
            <w:r>
              <w:t>Smartphone</w:t>
            </w:r>
          </w:p>
        </w:tc>
        <w:tc>
          <w:tcPr>
            <w:tcW w:w="3340" w:type="dxa"/>
            <w:vAlign w:val="center"/>
          </w:tcPr>
          <w:p w14:paraId="3F8FA9E3" w14:textId="77777777" w:rsidR="009E0303" w:rsidRPr="008B68E7" w:rsidRDefault="009E0303" w:rsidP="00F37006">
            <w:pPr>
              <w:pStyle w:val="TableText"/>
              <w:jc w:val="both"/>
            </w:pPr>
            <w:r>
              <w:t>Wireless0</w:t>
            </w:r>
          </w:p>
        </w:tc>
        <w:tc>
          <w:tcPr>
            <w:tcW w:w="3340" w:type="dxa"/>
            <w:vAlign w:val="center"/>
          </w:tcPr>
          <w:p w14:paraId="057551C5" w14:textId="77777777" w:rsidR="009E0303" w:rsidRPr="008B68E7" w:rsidRDefault="009E0303" w:rsidP="00F37006">
            <w:pPr>
              <w:pStyle w:val="TableText"/>
              <w:jc w:val="both"/>
            </w:pPr>
            <w:r>
              <w:t>DHCP</w:t>
            </w:r>
          </w:p>
        </w:tc>
      </w:tr>
      <w:tr w:rsidR="00E4663C" w14:paraId="3D025ABF" w14:textId="77777777" w:rsidTr="009D4020"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2B7FEE6E" w14:textId="09A987FD" w:rsidR="00E4663C" w:rsidRDefault="00E4663C" w:rsidP="00F37006">
            <w:pPr>
              <w:pStyle w:val="TableText"/>
              <w:jc w:val="both"/>
            </w:pPr>
            <w:r>
              <w:t>Wireless Host 1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5EABED6" w14:textId="25FF4A34" w:rsidR="00E4663C" w:rsidRDefault="00E4663C" w:rsidP="00F37006">
            <w:pPr>
              <w:pStyle w:val="TableText"/>
              <w:jc w:val="both"/>
            </w:pPr>
            <w:r>
              <w:t>Wireless0</w:t>
            </w:r>
          </w:p>
        </w:tc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9A7FF84" w14:textId="61482C42" w:rsidR="00E4663C" w:rsidRDefault="00E4663C" w:rsidP="00F37006">
            <w:pPr>
              <w:pStyle w:val="TableText"/>
              <w:jc w:val="both"/>
            </w:pPr>
            <w:r>
              <w:t>DHCP</w:t>
            </w:r>
          </w:p>
        </w:tc>
      </w:tr>
      <w:tr w:rsidR="00E4663C" w14:paraId="5FCE4166" w14:textId="77777777" w:rsidTr="009D4020">
        <w:tc>
          <w:tcPr>
            <w:tcW w:w="3711" w:type="dxa"/>
            <w:vAlign w:val="center"/>
          </w:tcPr>
          <w:p w14:paraId="75D2A48B" w14:textId="402503EB" w:rsidR="00E4663C" w:rsidRDefault="00E4663C" w:rsidP="00F37006">
            <w:pPr>
              <w:pStyle w:val="TableText"/>
              <w:jc w:val="both"/>
            </w:pPr>
            <w:r>
              <w:t>Wireless Host 2</w:t>
            </w:r>
          </w:p>
        </w:tc>
        <w:tc>
          <w:tcPr>
            <w:tcW w:w="3340" w:type="dxa"/>
            <w:vAlign w:val="center"/>
          </w:tcPr>
          <w:p w14:paraId="2CFF4C87" w14:textId="339E2707" w:rsidR="00E4663C" w:rsidRDefault="00E4663C" w:rsidP="00F37006">
            <w:pPr>
              <w:pStyle w:val="TableText"/>
              <w:jc w:val="both"/>
            </w:pPr>
            <w:r>
              <w:t>Wireless0</w:t>
            </w:r>
          </w:p>
        </w:tc>
        <w:tc>
          <w:tcPr>
            <w:tcW w:w="3340" w:type="dxa"/>
            <w:vAlign w:val="center"/>
          </w:tcPr>
          <w:p w14:paraId="59279D66" w14:textId="3104B79A" w:rsidR="00E4663C" w:rsidRDefault="00E4663C" w:rsidP="00F37006">
            <w:pPr>
              <w:pStyle w:val="TableText"/>
              <w:jc w:val="both"/>
            </w:pPr>
            <w:r>
              <w:t>DHCP</w:t>
            </w:r>
          </w:p>
        </w:tc>
      </w:tr>
    </w:tbl>
    <w:p w14:paraId="11DED004" w14:textId="23D51B44" w:rsidR="00F34A52" w:rsidRDefault="007D4E87" w:rsidP="00F37006">
      <w:pPr>
        <w:pStyle w:val="Ttulo1"/>
        <w:jc w:val="both"/>
      </w:pPr>
      <w:r>
        <w:t>Información de la WLAN</w:t>
      </w:r>
    </w:p>
    <w:tbl>
      <w:tblPr>
        <w:tblStyle w:val="LabTableStyle"/>
        <w:tblW w:w="10437" w:type="dxa"/>
        <w:tblLook w:val="04A0" w:firstRow="1" w:lastRow="0" w:firstColumn="1" w:lastColumn="0" w:noHBand="0" w:noVBand="1"/>
        <w:tblDescription w:val="La tabla contiene los SSID, los tipos de autenticación, las contraseñas y el nombre de usuario para las WLAN que se configurarán en esta actividad."/>
      </w:tblPr>
      <w:tblGrid>
        <w:gridCol w:w="2087"/>
        <w:gridCol w:w="2087"/>
        <w:gridCol w:w="2088"/>
        <w:gridCol w:w="2087"/>
        <w:gridCol w:w="2088"/>
      </w:tblGrid>
      <w:tr w:rsidR="00E4663C" w14:paraId="7D2C4A99" w14:textId="77777777" w:rsidTr="00E46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7" w:type="dxa"/>
          </w:tcPr>
          <w:p w14:paraId="2BDEF343" w14:textId="77777777" w:rsidR="009F266A" w:rsidRDefault="003425D9" w:rsidP="00F37006">
            <w:pPr>
              <w:pStyle w:val="TableHeading"/>
              <w:jc w:val="both"/>
            </w:pPr>
            <w:r>
              <w:t>WLAN</w:t>
            </w:r>
          </w:p>
        </w:tc>
        <w:tc>
          <w:tcPr>
            <w:tcW w:w="2087" w:type="dxa"/>
          </w:tcPr>
          <w:p w14:paraId="23270D19" w14:textId="77777777" w:rsidR="009F266A" w:rsidRDefault="009F266A" w:rsidP="00F37006">
            <w:pPr>
              <w:pStyle w:val="TableHeading"/>
              <w:jc w:val="both"/>
            </w:pPr>
            <w:r>
              <w:t>SSID</w:t>
            </w:r>
          </w:p>
        </w:tc>
        <w:tc>
          <w:tcPr>
            <w:tcW w:w="2088" w:type="dxa"/>
          </w:tcPr>
          <w:p w14:paraId="2C2E394F" w14:textId="77777777" w:rsidR="009F266A" w:rsidRDefault="009F266A" w:rsidP="00F37006">
            <w:pPr>
              <w:pStyle w:val="TableHeading"/>
              <w:jc w:val="both"/>
            </w:pPr>
            <w:r>
              <w:t>Servidor</w:t>
            </w:r>
          </w:p>
        </w:tc>
        <w:tc>
          <w:tcPr>
            <w:tcW w:w="2087" w:type="dxa"/>
          </w:tcPr>
          <w:p w14:paraId="045956E5" w14:textId="77777777" w:rsidR="009F266A" w:rsidRDefault="009F266A" w:rsidP="00F37006">
            <w:pPr>
              <w:pStyle w:val="TableHeading"/>
              <w:jc w:val="both"/>
            </w:pPr>
            <w:r>
              <w:t>Usuario</w:t>
            </w:r>
          </w:p>
        </w:tc>
        <w:tc>
          <w:tcPr>
            <w:tcW w:w="2088" w:type="dxa"/>
          </w:tcPr>
          <w:p w14:paraId="72673A16" w14:textId="77777777" w:rsidR="009F266A" w:rsidRDefault="009F266A" w:rsidP="00F37006">
            <w:pPr>
              <w:pStyle w:val="TableHeading"/>
              <w:jc w:val="both"/>
            </w:pPr>
            <w:r>
              <w:t>contraseña</w:t>
            </w:r>
          </w:p>
        </w:tc>
      </w:tr>
      <w:tr w:rsidR="00E4663C" w14:paraId="07595F58" w14:textId="77777777" w:rsidTr="00E4663C">
        <w:tc>
          <w:tcPr>
            <w:tcW w:w="2087" w:type="dxa"/>
          </w:tcPr>
          <w:p w14:paraId="2736C7B2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Red doméstica</w:t>
            </w:r>
          </w:p>
        </w:tc>
        <w:tc>
          <w:tcPr>
            <w:tcW w:w="2087" w:type="dxa"/>
          </w:tcPr>
          <w:p w14:paraId="7B97B1BB" w14:textId="77777777" w:rsidR="009F266A" w:rsidRDefault="009F266A" w:rsidP="00F37006">
            <w:pPr>
              <w:pStyle w:val="BodyTextL25"/>
              <w:ind w:left="0"/>
              <w:jc w:val="both"/>
            </w:pPr>
            <w:proofErr w:type="spellStart"/>
            <w:r>
              <w:t>HomeSSID</w:t>
            </w:r>
            <w:proofErr w:type="spellEnd"/>
          </w:p>
        </w:tc>
        <w:tc>
          <w:tcPr>
            <w:tcW w:w="2088" w:type="dxa"/>
          </w:tcPr>
          <w:p w14:paraId="058A4A60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WPA2-Personal</w:t>
            </w:r>
          </w:p>
        </w:tc>
        <w:tc>
          <w:tcPr>
            <w:tcW w:w="2087" w:type="dxa"/>
          </w:tcPr>
          <w:p w14:paraId="2553E6AB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N/D</w:t>
            </w:r>
          </w:p>
        </w:tc>
        <w:tc>
          <w:tcPr>
            <w:tcW w:w="2088" w:type="dxa"/>
          </w:tcPr>
          <w:p w14:paraId="1EC504E4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Cisco123</w:t>
            </w:r>
          </w:p>
        </w:tc>
      </w:tr>
      <w:tr w:rsidR="00E4663C" w14:paraId="659BC063" w14:textId="77777777" w:rsidTr="00E4663C">
        <w:tc>
          <w:tcPr>
            <w:tcW w:w="2087" w:type="dxa"/>
          </w:tcPr>
          <w:p w14:paraId="0AAB7582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WLAN VLAN 2</w:t>
            </w:r>
          </w:p>
        </w:tc>
        <w:tc>
          <w:tcPr>
            <w:tcW w:w="2087" w:type="dxa"/>
          </w:tcPr>
          <w:p w14:paraId="6EC7BB17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SSID-2</w:t>
            </w:r>
          </w:p>
        </w:tc>
        <w:tc>
          <w:tcPr>
            <w:tcW w:w="2088" w:type="dxa"/>
          </w:tcPr>
          <w:p w14:paraId="7F614A67" w14:textId="77777777" w:rsidR="009F266A" w:rsidRDefault="003425D9" w:rsidP="00F37006">
            <w:pPr>
              <w:pStyle w:val="BodyTextL25"/>
              <w:ind w:left="0"/>
              <w:jc w:val="both"/>
            </w:pPr>
            <w:r>
              <w:t>WPA-2 Personal</w:t>
            </w:r>
          </w:p>
        </w:tc>
        <w:tc>
          <w:tcPr>
            <w:tcW w:w="2087" w:type="dxa"/>
          </w:tcPr>
          <w:p w14:paraId="527044BB" w14:textId="77777777" w:rsidR="009F266A" w:rsidRDefault="003425D9" w:rsidP="00F37006">
            <w:pPr>
              <w:pStyle w:val="BodyTextL25"/>
              <w:ind w:left="0"/>
              <w:jc w:val="both"/>
            </w:pPr>
            <w:r>
              <w:t>N/D</w:t>
            </w:r>
          </w:p>
        </w:tc>
        <w:tc>
          <w:tcPr>
            <w:tcW w:w="2088" w:type="dxa"/>
          </w:tcPr>
          <w:p w14:paraId="3809A8C1" w14:textId="77777777" w:rsidR="009F266A" w:rsidRDefault="003425D9" w:rsidP="00F37006">
            <w:pPr>
              <w:pStyle w:val="BodyTextL25"/>
              <w:ind w:left="0"/>
              <w:jc w:val="both"/>
            </w:pPr>
            <w:r>
              <w:t>Cisco123</w:t>
            </w:r>
          </w:p>
        </w:tc>
      </w:tr>
      <w:tr w:rsidR="00E4663C" w14:paraId="1978891F" w14:textId="77777777" w:rsidTr="00E4663C">
        <w:tc>
          <w:tcPr>
            <w:tcW w:w="2087" w:type="dxa"/>
          </w:tcPr>
          <w:p w14:paraId="233092B9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WLAN VLAN 5</w:t>
            </w:r>
          </w:p>
        </w:tc>
        <w:tc>
          <w:tcPr>
            <w:tcW w:w="2087" w:type="dxa"/>
          </w:tcPr>
          <w:p w14:paraId="1979873F" w14:textId="77777777" w:rsidR="009F266A" w:rsidRDefault="009F266A" w:rsidP="00F37006">
            <w:pPr>
              <w:pStyle w:val="BodyTextL25"/>
              <w:ind w:left="0"/>
              <w:jc w:val="both"/>
            </w:pPr>
            <w:r>
              <w:t>SSID-5</w:t>
            </w:r>
          </w:p>
        </w:tc>
        <w:tc>
          <w:tcPr>
            <w:tcW w:w="2088" w:type="dxa"/>
          </w:tcPr>
          <w:p w14:paraId="66462CAA" w14:textId="77777777" w:rsidR="009F266A" w:rsidRDefault="003425D9" w:rsidP="00F37006">
            <w:pPr>
              <w:pStyle w:val="BodyTextL25"/>
              <w:ind w:left="0"/>
              <w:jc w:val="both"/>
            </w:pPr>
            <w:r>
              <w:t>WPA-2 Enterprise</w:t>
            </w:r>
          </w:p>
        </w:tc>
        <w:tc>
          <w:tcPr>
            <w:tcW w:w="2087" w:type="dxa"/>
          </w:tcPr>
          <w:p w14:paraId="2D2C591D" w14:textId="77777777" w:rsidR="009F266A" w:rsidRDefault="0096422F" w:rsidP="00F37006">
            <w:pPr>
              <w:pStyle w:val="BodyTextL25"/>
              <w:ind w:left="0"/>
              <w:jc w:val="both"/>
            </w:pPr>
            <w:r>
              <w:t>userWLAN5</w:t>
            </w:r>
          </w:p>
        </w:tc>
        <w:tc>
          <w:tcPr>
            <w:tcW w:w="2088" w:type="dxa"/>
          </w:tcPr>
          <w:p w14:paraId="196381D5" w14:textId="77777777" w:rsidR="009F266A" w:rsidRDefault="0096422F" w:rsidP="00F37006">
            <w:pPr>
              <w:pStyle w:val="BodyTextL25"/>
              <w:ind w:left="0"/>
              <w:jc w:val="both"/>
            </w:pPr>
            <w:r>
              <w:t>userW5pass</w:t>
            </w:r>
          </w:p>
        </w:tc>
      </w:tr>
    </w:tbl>
    <w:p w14:paraId="40311B57" w14:textId="7AD52CA9" w:rsidR="006830E6" w:rsidRDefault="006830E6" w:rsidP="00F37006">
      <w:pPr>
        <w:pStyle w:val="BodyTextL25"/>
        <w:jc w:val="both"/>
      </w:pPr>
      <w:r>
        <w:rPr>
          <w:b/>
        </w:rPr>
        <w:t>Nota:</w:t>
      </w:r>
      <w:r>
        <w:t xml:space="preserve"> No es una buena práctica reutilizar las contraseñas como se hace en esta actividad. Las contraseñas se han reutilizado para facilitar el trabajo a través de las tareas.</w:t>
      </w:r>
    </w:p>
    <w:p w14:paraId="178F32C5" w14:textId="77777777" w:rsidR="00D778DF" w:rsidRPr="00E70096" w:rsidRDefault="00D778DF" w:rsidP="00F37006">
      <w:pPr>
        <w:pStyle w:val="Ttulo1"/>
        <w:jc w:val="both"/>
      </w:pPr>
      <w:r>
        <w:lastRenderedPageBreak/>
        <w:t>Objetivos</w:t>
      </w:r>
    </w:p>
    <w:p w14:paraId="6B9B71CD" w14:textId="77777777" w:rsidR="00E70096" w:rsidRPr="00E70096" w:rsidRDefault="001372D7" w:rsidP="00F37006">
      <w:pPr>
        <w:pStyle w:val="BodyTextL25"/>
        <w:jc w:val="both"/>
      </w:pPr>
      <w:r>
        <w:t xml:space="preserve">En esta actividad, usted va a configurar una </w:t>
      </w:r>
      <w:proofErr w:type="spellStart"/>
      <w:r>
        <w:t>router</w:t>
      </w:r>
      <w:proofErr w:type="spellEnd"/>
      <w:r>
        <w:t xml:space="preserve"> inalámbrico doméstico y una red basada en WLC. Va a implementar seguridad tanto WPA2-PSK como WPA2-Enterprise.</w:t>
      </w:r>
    </w:p>
    <w:p w14:paraId="4569B531" w14:textId="0BCCBE61" w:rsidR="00D778DF" w:rsidRDefault="00032E99" w:rsidP="00F37006">
      <w:pPr>
        <w:pStyle w:val="Bulletlevel1"/>
        <w:jc w:val="both"/>
      </w:pPr>
      <w:r>
        <w:t xml:space="preserve">Configure un </w:t>
      </w:r>
      <w:proofErr w:type="spellStart"/>
      <w:r>
        <w:t>router</w:t>
      </w:r>
      <w:proofErr w:type="spellEnd"/>
      <w:r>
        <w:t xml:space="preserve"> doméstico para proporcionar conectividad </w:t>
      </w:r>
      <w:proofErr w:type="spellStart"/>
      <w:r>
        <w:t>Wi</w:t>
      </w:r>
      <w:proofErr w:type="spellEnd"/>
      <w:r>
        <w:t>-Fi a una variedad de dispositivos.</w:t>
      </w:r>
    </w:p>
    <w:p w14:paraId="0358EC0D" w14:textId="77777777" w:rsidR="004A39C9" w:rsidRDefault="004A39C9" w:rsidP="00F37006">
      <w:pPr>
        <w:pStyle w:val="Bulletlevel1"/>
        <w:jc w:val="both"/>
      </w:pPr>
      <w:r>
        <w:t xml:space="preserve">Configure la seguridad WPA2-PSK en un </w:t>
      </w:r>
      <w:proofErr w:type="spellStart"/>
      <w:r>
        <w:t>router</w:t>
      </w:r>
      <w:proofErr w:type="spellEnd"/>
      <w:r>
        <w:t xml:space="preserve"> doméstico.</w:t>
      </w:r>
    </w:p>
    <w:p w14:paraId="05645AA2" w14:textId="77777777" w:rsidR="00F34A52" w:rsidRDefault="004A39C9" w:rsidP="00F37006">
      <w:pPr>
        <w:pStyle w:val="Bulletlevel1"/>
        <w:jc w:val="both"/>
      </w:pPr>
      <w:r>
        <w:t>Configure las interfaces en un WLC.</w:t>
      </w:r>
    </w:p>
    <w:p w14:paraId="75F5BD42" w14:textId="77777777" w:rsidR="004A39C9" w:rsidRDefault="004A39C9" w:rsidP="00F37006">
      <w:pPr>
        <w:pStyle w:val="Bulletlevel1"/>
        <w:jc w:val="both"/>
      </w:pPr>
      <w:r>
        <w:t>Configure las WLAN en un WLC.</w:t>
      </w:r>
    </w:p>
    <w:p w14:paraId="6F6A86F5" w14:textId="77777777" w:rsidR="004A39C9" w:rsidRDefault="004A39C9" w:rsidP="00F37006">
      <w:pPr>
        <w:pStyle w:val="Bulletlevel1"/>
        <w:jc w:val="both"/>
      </w:pPr>
      <w:r>
        <w:t>Configure la seguridad WPA2-PSK en una WLAN y conecte hosts a WLAN.</w:t>
      </w:r>
    </w:p>
    <w:p w14:paraId="64C85A1D" w14:textId="77777777" w:rsidR="004A39C9" w:rsidRDefault="004A39C9" w:rsidP="00F37006">
      <w:pPr>
        <w:pStyle w:val="Bulletlevel1"/>
        <w:jc w:val="both"/>
      </w:pPr>
      <w:r>
        <w:t>Configure WPA2-Enterprise en una WLAN y conecte hosts a la WLAN.</w:t>
      </w:r>
    </w:p>
    <w:p w14:paraId="75360723" w14:textId="77777777" w:rsidR="004A39C9" w:rsidRPr="004C0909" w:rsidRDefault="004A39C9" w:rsidP="00F37006">
      <w:pPr>
        <w:pStyle w:val="Bulletlevel1"/>
        <w:jc w:val="both"/>
      </w:pPr>
      <w:r>
        <w:t xml:space="preserve">Verifique la conectividad </w:t>
      </w:r>
      <w:proofErr w:type="spellStart"/>
      <w:r>
        <w:t>Conectividad</w:t>
      </w:r>
      <w:proofErr w:type="spellEnd"/>
      <w:r>
        <w:t xml:space="preserve"> WLAN.</w:t>
      </w:r>
    </w:p>
    <w:p w14:paraId="34BCCC8A" w14:textId="77777777" w:rsidR="00D778DF" w:rsidRDefault="00D778DF" w:rsidP="00F37006">
      <w:pPr>
        <w:pStyle w:val="Ttulo1"/>
        <w:jc w:val="both"/>
      </w:pPr>
      <w:r>
        <w:t>Aspectos básicos/Situación</w:t>
      </w:r>
    </w:p>
    <w:p w14:paraId="49FFA9AB" w14:textId="6714CE92" w:rsidR="00D778DF" w:rsidRDefault="004A39C9" w:rsidP="00F37006">
      <w:pPr>
        <w:pStyle w:val="InstNoteRedL25"/>
        <w:jc w:val="both"/>
        <w:rPr>
          <w:color w:val="auto"/>
        </w:rPr>
      </w:pPr>
      <w:r>
        <w:rPr>
          <w:color w:val="auto"/>
        </w:rPr>
        <w:t xml:space="preserve">Aplicará sus habilidades y conocimientos de WLAN configurando un </w:t>
      </w:r>
      <w:proofErr w:type="spellStart"/>
      <w:r>
        <w:rPr>
          <w:color w:val="auto"/>
        </w:rPr>
        <w:t>router</w:t>
      </w:r>
      <w:proofErr w:type="spellEnd"/>
      <w:r>
        <w:rPr>
          <w:color w:val="auto"/>
        </w:rPr>
        <w:t xml:space="preserve"> inalámbrico doméstico y un WLC empresarial. Va a implementar seguridad tanto WPA2-PSK como WPA2-Enterprise. Finalmente, conectará hosts a cada WLAN y verificará la conectividad.</w:t>
      </w:r>
    </w:p>
    <w:p w14:paraId="701CCF4C" w14:textId="77777777" w:rsidR="00125806" w:rsidRDefault="00125806" w:rsidP="00F37006">
      <w:pPr>
        <w:pStyle w:val="Ttulo1"/>
        <w:jc w:val="both"/>
      </w:pPr>
      <w:r>
        <w:t>Instrucciones</w:t>
      </w:r>
    </w:p>
    <w:p w14:paraId="2E49E8E2" w14:textId="77777777" w:rsidR="003C5D97" w:rsidRDefault="003C5D97" w:rsidP="003C5D97">
      <w:pPr>
        <w:pStyle w:val="BodyTextL25"/>
        <w:ind w:left="0"/>
      </w:pPr>
    </w:p>
    <w:p w14:paraId="4D28C6F3" w14:textId="1EA21657" w:rsidR="00103401" w:rsidRDefault="004A39C9" w:rsidP="00F37006">
      <w:pPr>
        <w:pStyle w:val="Ttulo2"/>
        <w:jc w:val="both"/>
      </w:pPr>
      <w:r>
        <w:t xml:space="preserve">Configure un </w:t>
      </w:r>
      <w:proofErr w:type="spellStart"/>
      <w:r>
        <w:t>router</w:t>
      </w:r>
      <w:proofErr w:type="spellEnd"/>
      <w:r>
        <w:t xml:space="preserve"> inalámbrico doméstico.</w:t>
      </w:r>
    </w:p>
    <w:p w14:paraId="30652BE6" w14:textId="77777777" w:rsidR="00E53DC2" w:rsidRDefault="00E53DC2" w:rsidP="00F37006">
      <w:pPr>
        <w:pStyle w:val="BodyTextL25"/>
        <w:jc w:val="both"/>
      </w:pPr>
      <w:r>
        <w:t xml:space="preserve">Está instalando un nuevo </w:t>
      </w:r>
      <w:proofErr w:type="spellStart"/>
      <w:r>
        <w:t>router</w:t>
      </w:r>
      <w:proofErr w:type="spellEnd"/>
      <w:r>
        <w:t xml:space="preserve"> inalámbrico para el hogar en la casa de un amigo. Deberá cambiar la configuración del </w:t>
      </w:r>
      <w:proofErr w:type="spellStart"/>
      <w:r>
        <w:t>router</w:t>
      </w:r>
      <w:proofErr w:type="spellEnd"/>
      <w:r>
        <w:t xml:space="preserve"> para mejorar la seguridad y cumplir con los requisitos de su amigo.</w:t>
      </w:r>
    </w:p>
    <w:p w14:paraId="3451E54E" w14:textId="77777777" w:rsidR="00E53DC2" w:rsidRDefault="00E53DC2" w:rsidP="00F37006">
      <w:pPr>
        <w:pStyle w:val="Ttulo3"/>
        <w:jc w:val="both"/>
      </w:pPr>
      <w:r>
        <w:t>Cambiar la configuración de DHCP.</w:t>
      </w:r>
    </w:p>
    <w:p w14:paraId="5E33A76C" w14:textId="47FDAEC4" w:rsidR="00240601" w:rsidRDefault="00F37006" w:rsidP="00F37006">
      <w:pPr>
        <w:pStyle w:val="SubStepAlpha"/>
        <w:jc w:val="both"/>
      </w:pPr>
      <w:r w:rsidRPr="00FD0B12">
        <w:rPr>
          <w:b/>
          <w:highlight w:val="yellow"/>
          <w:lang w:val="es-ES"/>
        </w:rPr>
        <w:t xml:space="preserve">Agregar una Laptop y ponerle </w:t>
      </w:r>
      <w:proofErr w:type="gramStart"/>
      <w:r>
        <w:rPr>
          <w:b/>
          <w:highlight w:val="yellow"/>
          <w:lang w:val="es-ES"/>
        </w:rPr>
        <w:t>cada quien</w:t>
      </w:r>
      <w:proofErr w:type="gramEnd"/>
      <w:r>
        <w:rPr>
          <w:b/>
          <w:highlight w:val="yellow"/>
          <w:lang w:val="es-ES"/>
        </w:rPr>
        <w:t xml:space="preserve"> </w:t>
      </w:r>
      <w:r w:rsidRPr="00FD0B12">
        <w:rPr>
          <w:b/>
          <w:highlight w:val="yellow"/>
          <w:lang w:val="es-ES"/>
        </w:rPr>
        <w:t xml:space="preserve">su nombre (en lugar de la nota que usamos normalmente), desde </w:t>
      </w:r>
      <w:r>
        <w:rPr>
          <w:b/>
          <w:highlight w:val="yellow"/>
          <w:lang w:val="es-ES"/>
        </w:rPr>
        <w:t>e</w:t>
      </w:r>
      <w:r w:rsidRPr="00FD0B12">
        <w:rPr>
          <w:b/>
          <w:highlight w:val="yellow"/>
          <w:lang w:val="es-ES"/>
        </w:rPr>
        <w:t xml:space="preserve">sta laptop entrar </w:t>
      </w:r>
      <w:r>
        <w:rPr>
          <w:b/>
          <w:highlight w:val="yellow"/>
          <w:lang w:val="es-ES"/>
        </w:rPr>
        <w:t>a “Desktop Tab” y “Web Browser” para entrar a la configuración del</w:t>
      </w:r>
      <w:r w:rsidRPr="00FD0B12">
        <w:rPr>
          <w:b/>
          <w:highlight w:val="yellow"/>
          <w:lang w:val="es-ES"/>
        </w:rPr>
        <w:t xml:space="preserve"> Home Wireless </w:t>
      </w:r>
      <w:proofErr w:type="spellStart"/>
      <w:r w:rsidRPr="00FD0B12">
        <w:rPr>
          <w:b/>
          <w:highlight w:val="yellow"/>
          <w:lang w:val="es-ES"/>
        </w:rPr>
        <w:t>Router</w:t>
      </w:r>
      <w:proofErr w:type="spellEnd"/>
      <w:r w:rsidRPr="00FD0B12">
        <w:rPr>
          <w:b/>
          <w:highlight w:val="yellow"/>
          <w:lang w:val="es-ES"/>
        </w:rPr>
        <w:t>…</w:t>
      </w:r>
      <w:r w:rsidRPr="00FD0B12">
        <w:rPr>
          <w:lang w:val="es-ES"/>
        </w:rPr>
        <w:t xml:space="preserve">  </w:t>
      </w:r>
      <w:r w:rsidR="00117853">
        <w:t xml:space="preserve">y cambie la configuración de IP y DHCP del </w:t>
      </w:r>
      <w:proofErr w:type="spellStart"/>
      <w:r w:rsidR="00117853">
        <w:t>router</w:t>
      </w:r>
      <w:proofErr w:type="spellEnd"/>
      <w:r w:rsidR="00117853">
        <w:t xml:space="preserve"> según la información de la tabla de direccionamiento.</w:t>
      </w:r>
    </w:p>
    <w:p w14:paraId="7C4AA55A" w14:textId="69CC505B" w:rsidR="00117853" w:rsidRDefault="00240601" w:rsidP="00F37006">
      <w:pPr>
        <w:pStyle w:val="SubStepAlpha"/>
        <w:jc w:val="both"/>
      </w:pPr>
      <w:r>
        <w:t xml:space="preserve">Permita que el </w:t>
      </w:r>
      <w:proofErr w:type="spellStart"/>
      <w:r w:rsidR="00117853" w:rsidRPr="006830E6">
        <w:rPr>
          <w:b/>
        </w:rPr>
        <w:t>router</w:t>
      </w:r>
      <w:proofErr w:type="spellEnd"/>
      <w:r>
        <w:t xml:space="preserve"> de un máximo </w:t>
      </w:r>
      <w:r w:rsidRPr="00F37006">
        <w:rPr>
          <w:b/>
          <w:bCs/>
        </w:rPr>
        <w:t>de 20 direcciones</w:t>
      </w:r>
      <w:r>
        <w:t>.</w:t>
      </w:r>
    </w:p>
    <w:p w14:paraId="6542B4DE" w14:textId="6E6FE027" w:rsidR="00E51848" w:rsidRDefault="009B47C4" w:rsidP="00F37006">
      <w:pPr>
        <w:pStyle w:val="SubStepAlpha"/>
        <w:jc w:val="both"/>
      </w:pPr>
      <w:r>
        <w:t>Configure el servidor DHCP para comenzar con la dirección IP.</w:t>
      </w:r>
      <w:r w:rsidR="00595CE5">
        <w:rPr>
          <w:b/>
        </w:rPr>
        <w:t xml:space="preserve">3 </w:t>
      </w:r>
      <w:r>
        <w:t>de la red LAN.</w:t>
      </w:r>
    </w:p>
    <w:p w14:paraId="1EDD512E" w14:textId="12C8EB0F" w:rsidR="00596778" w:rsidRPr="00F37006" w:rsidRDefault="00714AAA" w:rsidP="00F37006">
      <w:pPr>
        <w:pStyle w:val="SubStepAlpha"/>
        <w:jc w:val="both"/>
        <w:rPr>
          <w:highlight w:val="yellow"/>
        </w:rPr>
      </w:pPr>
      <w:r w:rsidRPr="00F37006">
        <w:rPr>
          <w:highlight w:val="yellow"/>
        </w:rPr>
        <w:t xml:space="preserve">Configure la interfaz de Internet del </w:t>
      </w:r>
      <w:proofErr w:type="spellStart"/>
      <w:r w:rsidRPr="00F37006">
        <w:rPr>
          <w:highlight w:val="yellow"/>
        </w:rPr>
        <w:t>router</w:t>
      </w:r>
      <w:proofErr w:type="spellEnd"/>
      <w:r w:rsidRPr="00F37006">
        <w:rPr>
          <w:highlight w:val="yellow"/>
        </w:rPr>
        <w:t xml:space="preserve"> para recibir su dirección IP a través de DHCP.</w:t>
      </w:r>
    </w:p>
    <w:p w14:paraId="0A47DA25" w14:textId="77777777" w:rsidR="00596778" w:rsidRPr="00F37006" w:rsidRDefault="00596778" w:rsidP="00F37006">
      <w:pPr>
        <w:pStyle w:val="Ttulo4"/>
        <w:jc w:val="both"/>
        <w:rPr>
          <w:highlight w:val="yellow"/>
        </w:rPr>
      </w:pPr>
      <w:r w:rsidRPr="00F37006">
        <w:rPr>
          <w:highlight w:val="yellow"/>
        </w:rPr>
        <w:t>Pregunta:</w:t>
      </w:r>
    </w:p>
    <w:p w14:paraId="0BFDF66D" w14:textId="0F89A3EF" w:rsidR="000A783A" w:rsidRDefault="00B64091" w:rsidP="00F37006">
      <w:pPr>
        <w:pStyle w:val="BodyTextL50"/>
        <w:spacing w:before="0"/>
        <w:jc w:val="both"/>
      </w:pPr>
      <w:r w:rsidRPr="00F37006">
        <w:rPr>
          <w:highlight w:val="yellow"/>
        </w:rPr>
        <w:t>Verifica la dirección. ¿Qué dirección recibió?</w:t>
      </w:r>
    </w:p>
    <w:p w14:paraId="676F5883" w14:textId="77721ADC" w:rsidR="00F21EAF" w:rsidRDefault="00F21EAF" w:rsidP="00F37006">
      <w:pPr>
        <w:pStyle w:val="BodyTextL50"/>
        <w:spacing w:before="0"/>
        <w:jc w:val="both"/>
      </w:pPr>
      <w:r w:rsidRPr="00F21EAF">
        <w:rPr>
          <w:noProof/>
        </w:rPr>
        <w:drawing>
          <wp:inline distT="0" distB="0" distL="0" distR="0" wp14:anchorId="6F7D6806" wp14:editId="164860A7">
            <wp:extent cx="3226021" cy="1319212"/>
            <wp:effectExtent l="0" t="0" r="0" b="0"/>
            <wp:docPr id="1479819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9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55" cy="13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E41" w14:textId="77777777" w:rsidR="00F37006" w:rsidRDefault="00F37006" w:rsidP="00F37006">
      <w:pPr>
        <w:pStyle w:val="SubStepAlpha"/>
        <w:numPr>
          <w:ilvl w:val="0"/>
          <w:numId w:val="0"/>
        </w:numPr>
        <w:ind w:left="720"/>
        <w:jc w:val="both"/>
      </w:pPr>
    </w:p>
    <w:p w14:paraId="0409FD63" w14:textId="77777777" w:rsidR="00F37006" w:rsidRDefault="00F37006" w:rsidP="00F37006">
      <w:pPr>
        <w:pStyle w:val="SubStepAlpha"/>
        <w:numPr>
          <w:ilvl w:val="0"/>
          <w:numId w:val="0"/>
        </w:numPr>
        <w:ind w:left="720"/>
        <w:jc w:val="both"/>
      </w:pPr>
    </w:p>
    <w:p w14:paraId="3E0D55DF" w14:textId="1A993EC6" w:rsidR="00BB6469" w:rsidRPr="00BB6469" w:rsidRDefault="00BB6469" w:rsidP="00F37006">
      <w:pPr>
        <w:pStyle w:val="SubStepAlpha"/>
        <w:jc w:val="both"/>
      </w:pPr>
      <w:r>
        <w:t>Configure el servidor DNS estático para la dirección en la tabla de direccionamiento.</w:t>
      </w:r>
    </w:p>
    <w:p w14:paraId="139F7B41" w14:textId="77777777" w:rsidR="00B64091" w:rsidRDefault="00B64091" w:rsidP="00F37006">
      <w:pPr>
        <w:pStyle w:val="Ttulo3"/>
        <w:jc w:val="both"/>
      </w:pPr>
      <w:r>
        <w:lastRenderedPageBreak/>
        <w:t>Configure la LAN inalámbrica.</w:t>
      </w:r>
    </w:p>
    <w:p w14:paraId="68481812" w14:textId="609E93E8" w:rsidR="004E1B77" w:rsidRDefault="00D21BB1" w:rsidP="00F37006">
      <w:pPr>
        <w:pStyle w:val="SubStepAlpha"/>
        <w:jc w:val="both"/>
      </w:pPr>
      <w:r>
        <w:t>La red utilizará la interfaz LAN inalámbrica de 2.4GHz. Configure la interfaz con el SSID que se muestra en la tabla de información de LAN inalámbrica</w:t>
      </w:r>
    </w:p>
    <w:p w14:paraId="30D051DE" w14:textId="77777777" w:rsidR="004E1B77" w:rsidRDefault="004E1B77" w:rsidP="00F37006">
      <w:pPr>
        <w:pStyle w:val="SubStepAlpha"/>
        <w:jc w:val="both"/>
      </w:pPr>
      <w:r>
        <w:t xml:space="preserve">Use </w:t>
      </w:r>
      <w:r w:rsidRPr="006830E6">
        <w:rPr>
          <w:b/>
        </w:rPr>
        <w:t>el canal 6</w:t>
      </w:r>
      <w:r>
        <w:t xml:space="preserve">. </w:t>
      </w:r>
    </w:p>
    <w:p w14:paraId="42E177A2" w14:textId="1047910B" w:rsidR="009A60F5" w:rsidRDefault="004E1B77" w:rsidP="00F37006">
      <w:pPr>
        <w:pStyle w:val="SubStepAlpha"/>
        <w:jc w:val="both"/>
      </w:pPr>
      <w:r>
        <w:t>Asegúrese de que todos los hosts inalámbricos en el hogar puedan ver el SSID.</w:t>
      </w:r>
    </w:p>
    <w:p w14:paraId="5EB74E5A" w14:textId="77777777" w:rsidR="006830E6" w:rsidRDefault="006830E6" w:rsidP="00F37006">
      <w:pPr>
        <w:pStyle w:val="Ttulo3"/>
        <w:jc w:val="both"/>
      </w:pPr>
      <w:r>
        <w:t>Configurar seguridad.</w:t>
      </w:r>
    </w:p>
    <w:p w14:paraId="3945BDFE" w14:textId="71FE2865" w:rsidR="004E1B77" w:rsidRDefault="006830E6" w:rsidP="00F37006">
      <w:pPr>
        <w:pStyle w:val="SubStepAlpha"/>
        <w:jc w:val="both"/>
      </w:pPr>
      <w:r>
        <w:t>Configure la seguridad de LAN inalámbrica. Use WPA2 Personal y la frase de contraseña que se muestra en la tabla de información de LAN inalámbrica.</w:t>
      </w:r>
    </w:p>
    <w:p w14:paraId="4396974F" w14:textId="77777777" w:rsidR="006830E6" w:rsidRDefault="006830E6" w:rsidP="00F37006">
      <w:pPr>
        <w:pStyle w:val="SubStepAlpha"/>
        <w:jc w:val="both"/>
      </w:pPr>
      <w:r>
        <w:t xml:space="preserve">Asegure el </w:t>
      </w:r>
      <w:proofErr w:type="spellStart"/>
      <w:r>
        <w:t>router</w:t>
      </w:r>
      <w:proofErr w:type="spellEnd"/>
      <w:r>
        <w:t xml:space="preserve"> cambiando la contraseña predeterminada al valor que se muestra en la tabla de información de LAN inalámbrica.</w:t>
      </w:r>
    </w:p>
    <w:p w14:paraId="033789F8" w14:textId="77777777" w:rsidR="006830E6" w:rsidRDefault="006830E6" w:rsidP="00F37006">
      <w:pPr>
        <w:pStyle w:val="Ttulo3"/>
        <w:jc w:val="both"/>
      </w:pPr>
      <w:r>
        <w:t>Conecta clientes a la red.</w:t>
      </w:r>
    </w:p>
    <w:p w14:paraId="04B4A186" w14:textId="2FCA748A" w:rsidR="00021156" w:rsidRDefault="006830E6" w:rsidP="00F37006">
      <w:pPr>
        <w:pStyle w:val="SubStepAlpha"/>
        <w:jc w:val="both"/>
      </w:pPr>
      <w:r>
        <w:t>Abra la aplicación PC Wireless en el escritorio de la computadora portátil y configure el cliente para conectarse a la red.</w:t>
      </w:r>
    </w:p>
    <w:p w14:paraId="20A54E87" w14:textId="0EFC88EF" w:rsidR="006830E6" w:rsidRDefault="006830E6" w:rsidP="00F37006">
      <w:pPr>
        <w:pStyle w:val="SubStepAlpha"/>
        <w:jc w:val="both"/>
      </w:pPr>
      <w:r>
        <w:t>Abra la pestaña Configuración en la Tablet PC y el teléfono inteligente y configure las interfaces inalámbricas para conectarse a la red inalámbrica.</w:t>
      </w:r>
    </w:p>
    <w:p w14:paraId="00C24809" w14:textId="32778677" w:rsidR="00E16D2D" w:rsidRPr="00100CA2" w:rsidRDefault="00E16D2D" w:rsidP="00F37006">
      <w:pPr>
        <w:pStyle w:val="SubStepAlpha"/>
        <w:jc w:val="both"/>
      </w:pPr>
      <w:r>
        <w:t>Verificar la conectividad. Los hosts deberían poder hacer ping entre sí y al servidor web. También deberían poder llegar a la URL del servidor web.</w:t>
      </w:r>
      <w:r w:rsidR="00F37006">
        <w:t xml:space="preserve"> </w:t>
      </w:r>
      <w:r w:rsidR="00F37006" w:rsidRPr="006F32AE">
        <w:rPr>
          <w:lang w:val="es-ES"/>
        </w:rPr>
        <w:t>(</w:t>
      </w:r>
      <w:r w:rsidR="00F37006" w:rsidRPr="006F32AE">
        <w:rPr>
          <w:b/>
          <w:highlight w:val="yellow"/>
          <w:lang w:val="es-ES"/>
        </w:rPr>
        <w:t xml:space="preserve">Agregar captura de pantalla donde se vean los </w:t>
      </w:r>
      <w:proofErr w:type="gramStart"/>
      <w:r w:rsidR="00F37006" w:rsidRPr="006F32AE">
        <w:rPr>
          <w:b/>
          <w:highlight w:val="yellow"/>
          <w:lang w:val="es-ES"/>
        </w:rPr>
        <w:t>ping exitosos</w:t>
      </w:r>
      <w:proofErr w:type="gramEnd"/>
      <w:r w:rsidR="00F37006" w:rsidRPr="006F32AE">
        <w:rPr>
          <w:lang w:val="es-ES"/>
        </w:rPr>
        <w:t>)</w:t>
      </w:r>
    </w:p>
    <w:p w14:paraId="27068C2E" w14:textId="1704CF32" w:rsidR="00100CA2" w:rsidRPr="00DE45EB" w:rsidRDefault="00100CA2" w:rsidP="00100CA2">
      <w:pPr>
        <w:pStyle w:val="SubStepAlpha"/>
        <w:numPr>
          <w:ilvl w:val="0"/>
          <w:numId w:val="0"/>
        </w:numPr>
        <w:ind w:left="720"/>
        <w:jc w:val="both"/>
      </w:pPr>
      <w:r w:rsidRPr="00100CA2">
        <w:rPr>
          <w:noProof/>
        </w:rPr>
        <w:drawing>
          <wp:inline distT="0" distB="0" distL="0" distR="0" wp14:anchorId="2E8D816A" wp14:editId="09703C6A">
            <wp:extent cx="3637553" cy="3291840"/>
            <wp:effectExtent l="0" t="0" r="1270" b="3810"/>
            <wp:docPr id="75599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95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1142" cy="33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BA27" w14:textId="77777777" w:rsidR="00DE45EB" w:rsidRDefault="00DE45EB" w:rsidP="00DE45EB">
      <w:pPr>
        <w:pStyle w:val="Ttulo3"/>
        <w:numPr>
          <w:ilvl w:val="0"/>
          <w:numId w:val="0"/>
        </w:numPr>
      </w:pPr>
    </w:p>
    <w:p w14:paraId="1DA6173B" w14:textId="77777777" w:rsidR="00DE45EB" w:rsidRPr="00DE45EB" w:rsidRDefault="00DE45EB" w:rsidP="00DE45EB"/>
    <w:p w14:paraId="0B00AD6B" w14:textId="77777777" w:rsidR="00B804A4" w:rsidRDefault="00B804A4">
      <w:pPr>
        <w:spacing w:before="0" w:after="0" w:line="240" w:lineRule="auto"/>
        <w:rPr>
          <w:rFonts w:eastAsia="Times New Roman"/>
          <w:b/>
          <w:bCs/>
          <w:sz w:val="26"/>
          <w:szCs w:val="26"/>
        </w:rPr>
      </w:pPr>
      <w:r>
        <w:br w:type="page"/>
      </w:r>
    </w:p>
    <w:p w14:paraId="385231F0" w14:textId="432C0676" w:rsidR="00021156" w:rsidRDefault="00A30C76" w:rsidP="00F37006">
      <w:pPr>
        <w:pStyle w:val="Ttulo2"/>
        <w:jc w:val="both"/>
      </w:pPr>
      <w:r>
        <w:lastRenderedPageBreak/>
        <w:t>Configure una red de controlador WLC</w:t>
      </w:r>
    </w:p>
    <w:p w14:paraId="445289E9" w14:textId="7F2F0432" w:rsidR="00CB4D4E" w:rsidRDefault="00CB4D4E" w:rsidP="00F37006">
      <w:pPr>
        <w:pStyle w:val="BodyTextL25"/>
        <w:jc w:val="both"/>
      </w:pPr>
      <w:r>
        <w:t>Configure el controlador de LAN inalámbrica con dos WLAN. Una WLAN usará la autenticación WPA2-PSK. La otra WLAN utilizará la autenticación WPA2-Enterprise. También configurará el WLC para usar un servidor SNMP y configurará un alcance DHCP que será utilizado por la red de administración inalámbrica.</w:t>
      </w:r>
    </w:p>
    <w:p w14:paraId="2D818271" w14:textId="782729C2" w:rsidR="008E606C" w:rsidRDefault="008E606C" w:rsidP="00F37006">
      <w:pPr>
        <w:pStyle w:val="Ttulo3"/>
        <w:jc w:val="both"/>
      </w:pPr>
      <w:r>
        <w:t>Configurar interfaces VLAN.</w:t>
      </w:r>
    </w:p>
    <w:p w14:paraId="3FA5C56C" w14:textId="522A3909" w:rsidR="00A740E6" w:rsidRDefault="00A740E6" w:rsidP="00F37006">
      <w:pPr>
        <w:pStyle w:val="SubStepAlpha"/>
        <w:jc w:val="both"/>
      </w:pPr>
      <w:r>
        <w:t xml:space="preserve">Desde el administrador de la empresa, navegue a la interfaz de administración WLC-1 a través de un navegador web. Para iniciar sesión en WLC-1, use </w:t>
      </w:r>
      <w:proofErr w:type="spellStart"/>
      <w:r w:rsidR="004D00FB">
        <w:rPr>
          <w:b/>
        </w:rPr>
        <w:t>admin</w:t>
      </w:r>
      <w:proofErr w:type="spellEnd"/>
      <w:r>
        <w:t xml:space="preserve"> como nombre de usuario y </w:t>
      </w:r>
      <w:r w:rsidR="004D00FB">
        <w:rPr>
          <w:b/>
        </w:rPr>
        <w:t>Cisco123</w:t>
      </w:r>
      <w:r>
        <w:t xml:space="preserve"> como contraseña.</w:t>
      </w:r>
    </w:p>
    <w:p w14:paraId="5C75F7E0" w14:textId="74997EE3" w:rsidR="008E606C" w:rsidRDefault="008E606C" w:rsidP="00F37006">
      <w:pPr>
        <w:pStyle w:val="SubStepAlpha"/>
        <w:jc w:val="both"/>
      </w:pPr>
      <w:r>
        <w:t xml:space="preserve">Configure una interfaz para la primera WLAN. </w:t>
      </w:r>
    </w:p>
    <w:p w14:paraId="34B32983" w14:textId="77777777" w:rsidR="008E606C" w:rsidRDefault="008E606C" w:rsidP="00F37006">
      <w:pPr>
        <w:pStyle w:val="BodyTextL50"/>
        <w:jc w:val="both"/>
      </w:pPr>
      <w:r>
        <w:t xml:space="preserve">Nombre: </w:t>
      </w:r>
      <w:r w:rsidRPr="008E606C">
        <w:rPr>
          <w:b/>
        </w:rPr>
        <w:t>WLAN 2</w:t>
      </w:r>
    </w:p>
    <w:p w14:paraId="584C57F6" w14:textId="3C0076DB" w:rsidR="008E606C" w:rsidRDefault="008E606C" w:rsidP="00F37006">
      <w:pPr>
        <w:pStyle w:val="BodyTextL50"/>
        <w:jc w:val="both"/>
        <w:rPr>
          <w:b/>
        </w:rPr>
      </w:pPr>
      <w:r>
        <w:t>Identificador de VLAN:</w:t>
      </w:r>
      <w:r w:rsidRPr="008E606C">
        <w:rPr>
          <w:b/>
        </w:rPr>
        <w:t>2</w:t>
      </w:r>
    </w:p>
    <w:p w14:paraId="78DC735E" w14:textId="1AE3BD38" w:rsidR="0011795C" w:rsidRDefault="0011795C" w:rsidP="00F37006">
      <w:pPr>
        <w:pStyle w:val="BodyTextL50"/>
        <w:jc w:val="both"/>
      </w:pPr>
      <w:r>
        <w:t xml:space="preserve">Número de puerto: </w:t>
      </w:r>
      <w:r w:rsidRPr="0011795C">
        <w:rPr>
          <w:b/>
        </w:rPr>
        <w:t>1</w:t>
      </w:r>
    </w:p>
    <w:p w14:paraId="03D75C40" w14:textId="77777777" w:rsidR="008E606C" w:rsidRDefault="008E606C" w:rsidP="00F37006">
      <w:pPr>
        <w:pStyle w:val="BodyTextL50"/>
        <w:jc w:val="both"/>
      </w:pPr>
      <w:r>
        <w:t xml:space="preserve">Dirección IP de interfaz: </w:t>
      </w:r>
      <w:r w:rsidRPr="008E606C">
        <w:rPr>
          <w:b/>
        </w:rPr>
        <w:t>192.168.2.254</w:t>
      </w:r>
    </w:p>
    <w:p w14:paraId="77FABB98" w14:textId="77777777" w:rsidR="008E606C" w:rsidRPr="009D4020" w:rsidRDefault="008E606C" w:rsidP="00F37006">
      <w:pPr>
        <w:pStyle w:val="BodyTextL50"/>
        <w:jc w:val="both"/>
        <w:rPr>
          <w:lang w:val="en-US"/>
        </w:rPr>
      </w:pPr>
      <w:proofErr w:type="spellStart"/>
      <w:r w:rsidRPr="009D4020">
        <w:rPr>
          <w:lang w:val="en-US"/>
        </w:rPr>
        <w:t>Máscara</w:t>
      </w:r>
      <w:proofErr w:type="spellEnd"/>
      <w:r w:rsidRPr="009D4020">
        <w:rPr>
          <w:lang w:val="en-US"/>
        </w:rPr>
        <w:t xml:space="preserve"> de red: </w:t>
      </w:r>
      <w:r w:rsidRPr="009D4020">
        <w:rPr>
          <w:b/>
          <w:lang w:val="en-US"/>
        </w:rPr>
        <w:t>255.255.255.0</w:t>
      </w:r>
    </w:p>
    <w:p w14:paraId="68FBA6D5" w14:textId="49D0424E" w:rsidR="008E606C" w:rsidRPr="009D4020" w:rsidRDefault="008E606C" w:rsidP="00F37006">
      <w:pPr>
        <w:pStyle w:val="BodyTextL50"/>
        <w:jc w:val="both"/>
        <w:rPr>
          <w:lang w:val="en-US"/>
        </w:rPr>
      </w:pPr>
      <w:r w:rsidRPr="009D4020">
        <w:rPr>
          <w:lang w:val="en-US"/>
        </w:rPr>
        <w:t xml:space="preserve">Gateway: </w:t>
      </w:r>
      <w:r w:rsidRPr="009D4020">
        <w:rPr>
          <w:b/>
          <w:lang w:val="en-US"/>
        </w:rPr>
        <w:t>RTR-1 G0/0/0.2 address</w:t>
      </w:r>
    </w:p>
    <w:p w14:paraId="193C39E2" w14:textId="77777777" w:rsidR="008E606C" w:rsidRPr="009D4020" w:rsidRDefault="008E606C" w:rsidP="00F37006">
      <w:pPr>
        <w:pStyle w:val="BodyTextL50"/>
        <w:jc w:val="both"/>
        <w:rPr>
          <w:b/>
          <w:lang w:val="en-US"/>
        </w:rPr>
      </w:pPr>
      <w:proofErr w:type="spellStart"/>
      <w:r w:rsidRPr="009D4020">
        <w:rPr>
          <w:lang w:val="en-US"/>
        </w:rPr>
        <w:t>Servidor</w:t>
      </w:r>
      <w:proofErr w:type="spellEnd"/>
      <w:r w:rsidRPr="009D4020">
        <w:rPr>
          <w:lang w:val="en-US"/>
        </w:rPr>
        <w:t xml:space="preserve"> DHCP </w:t>
      </w:r>
      <w:proofErr w:type="spellStart"/>
      <w:r w:rsidRPr="009D4020">
        <w:rPr>
          <w:lang w:val="en-US"/>
        </w:rPr>
        <w:t>primario</w:t>
      </w:r>
      <w:proofErr w:type="spellEnd"/>
      <w:r w:rsidRPr="009D4020">
        <w:rPr>
          <w:lang w:val="en-US"/>
        </w:rPr>
        <w:t xml:space="preserve">: </w:t>
      </w:r>
      <w:r w:rsidRPr="009D4020">
        <w:rPr>
          <w:b/>
          <w:lang w:val="en-US"/>
        </w:rPr>
        <w:t>Gateway address</w:t>
      </w:r>
    </w:p>
    <w:p w14:paraId="34E56B6D" w14:textId="77777777" w:rsidR="008E606C" w:rsidRDefault="008E606C" w:rsidP="00F37006">
      <w:pPr>
        <w:pStyle w:val="SubStepAlpha"/>
        <w:jc w:val="both"/>
      </w:pPr>
      <w:r>
        <w:t>Configure una interfaz para la segunda WLAN.</w:t>
      </w:r>
    </w:p>
    <w:p w14:paraId="60570452" w14:textId="77777777" w:rsidR="008E606C" w:rsidRDefault="008E606C" w:rsidP="00F37006">
      <w:pPr>
        <w:pStyle w:val="BodyTextL50"/>
        <w:jc w:val="both"/>
      </w:pPr>
      <w:r>
        <w:t xml:space="preserve">Nombre: </w:t>
      </w:r>
      <w:r w:rsidRPr="008E606C">
        <w:rPr>
          <w:b/>
        </w:rPr>
        <w:t>WLAN 5</w:t>
      </w:r>
    </w:p>
    <w:p w14:paraId="054DA1D2" w14:textId="2EE35294" w:rsidR="008E606C" w:rsidRDefault="008E606C" w:rsidP="00F37006">
      <w:pPr>
        <w:pStyle w:val="BodyTextL50"/>
        <w:jc w:val="both"/>
        <w:rPr>
          <w:b/>
        </w:rPr>
      </w:pPr>
      <w:r>
        <w:t>Identificador de VLAN:</w:t>
      </w:r>
      <w:r w:rsidRPr="008E606C">
        <w:rPr>
          <w:b/>
        </w:rPr>
        <w:t>5</w:t>
      </w:r>
    </w:p>
    <w:p w14:paraId="7C76F2C5" w14:textId="0F9BD4D2" w:rsidR="0011795C" w:rsidRDefault="0011795C" w:rsidP="00F37006">
      <w:pPr>
        <w:pStyle w:val="BodyTextL50"/>
        <w:jc w:val="both"/>
      </w:pPr>
      <w:r>
        <w:t xml:space="preserve">Número de puerto: </w:t>
      </w:r>
      <w:r w:rsidRPr="0011795C">
        <w:rPr>
          <w:b/>
        </w:rPr>
        <w:t>1</w:t>
      </w:r>
    </w:p>
    <w:p w14:paraId="0E45BB93" w14:textId="77777777" w:rsidR="008E606C" w:rsidRDefault="008E606C" w:rsidP="00F37006">
      <w:pPr>
        <w:pStyle w:val="BodyTextL50"/>
        <w:jc w:val="both"/>
      </w:pPr>
      <w:r>
        <w:t xml:space="preserve">Dirección IP de interfaz: </w:t>
      </w:r>
      <w:r w:rsidRPr="008E606C">
        <w:rPr>
          <w:b/>
        </w:rPr>
        <w:t>192.168.5.254</w:t>
      </w:r>
    </w:p>
    <w:p w14:paraId="2439B86B" w14:textId="77777777" w:rsidR="008E606C" w:rsidRDefault="008E606C" w:rsidP="00F37006">
      <w:pPr>
        <w:pStyle w:val="BodyTextL50"/>
        <w:jc w:val="both"/>
      </w:pPr>
      <w:r>
        <w:t xml:space="preserve">Máscara de red: </w:t>
      </w:r>
      <w:r w:rsidRPr="008E606C">
        <w:rPr>
          <w:b/>
        </w:rPr>
        <w:t>255.255.255.0</w:t>
      </w:r>
    </w:p>
    <w:p w14:paraId="55649552" w14:textId="6E24FE6E" w:rsidR="008E606C" w:rsidRDefault="008E606C" w:rsidP="00F37006">
      <w:pPr>
        <w:pStyle w:val="BodyTextL50"/>
        <w:jc w:val="both"/>
      </w:pPr>
      <w:r>
        <w:t xml:space="preserve">Gateway: </w:t>
      </w:r>
      <w:r>
        <w:rPr>
          <w:b/>
        </w:rPr>
        <w:t xml:space="preserve">RTR-1 </w:t>
      </w:r>
      <w:proofErr w:type="gramStart"/>
      <w:r>
        <w:rPr>
          <w:b/>
        </w:rPr>
        <w:t>interface</w:t>
      </w:r>
      <w:proofErr w:type="gramEnd"/>
      <w:r>
        <w:rPr>
          <w:b/>
        </w:rPr>
        <w:t xml:space="preserve"> G0/0/0.5 dirección</w:t>
      </w:r>
    </w:p>
    <w:p w14:paraId="0EC14A53" w14:textId="215F0C39" w:rsidR="008E606C" w:rsidRDefault="008E606C" w:rsidP="00F37006">
      <w:pPr>
        <w:pStyle w:val="BodyTextL50"/>
        <w:jc w:val="both"/>
        <w:rPr>
          <w:b/>
        </w:rPr>
      </w:pPr>
      <w:r>
        <w:t xml:space="preserve">Servidor DHCP primario: </w:t>
      </w:r>
      <w:r>
        <w:rPr>
          <w:b/>
        </w:rPr>
        <w:t xml:space="preserve">Gateway </w:t>
      </w:r>
      <w:proofErr w:type="spellStart"/>
      <w:r>
        <w:rPr>
          <w:b/>
        </w:rPr>
        <w:t>address</w:t>
      </w:r>
      <w:proofErr w:type="spellEnd"/>
    </w:p>
    <w:p w14:paraId="3144BBFA" w14:textId="77777777" w:rsidR="009659B0" w:rsidRDefault="009659B0" w:rsidP="00F37006">
      <w:pPr>
        <w:pStyle w:val="Ttulo3"/>
        <w:jc w:val="both"/>
      </w:pPr>
      <w:r>
        <w:t>Configure un alcance DHCP para la red de administración inalámbrica.</w:t>
      </w:r>
    </w:p>
    <w:p w14:paraId="34EC2A28" w14:textId="77777777" w:rsidR="009659B0" w:rsidRDefault="009659B0" w:rsidP="00F37006">
      <w:pPr>
        <w:pStyle w:val="BodyTextL25"/>
        <w:jc w:val="both"/>
      </w:pPr>
      <w:r>
        <w:t>Configure y habilite un ámbito DHCP interno de la siguiente manera:</w:t>
      </w:r>
    </w:p>
    <w:p w14:paraId="631A0D2E" w14:textId="77777777" w:rsidR="009659B0" w:rsidRDefault="009659B0" w:rsidP="00F37006">
      <w:pPr>
        <w:pStyle w:val="BodyTextL50"/>
        <w:jc w:val="both"/>
      </w:pPr>
      <w:r>
        <w:t xml:space="preserve">Nombre del alcance: </w:t>
      </w:r>
      <w:proofErr w:type="spellStart"/>
      <w:r w:rsidRPr="009659B0">
        <w:rPr>
          <w:b/>
        </w:rPr>
        <w:t>management</w:t>
      </w:r>
      <w:proofErr w:type="spellEnd"/>
    </w:p>
    <w:p w14:paraId="797896F1" w14:textId="0019CE0E" w:rsidR="009659B0" w:rsidRDefault="009659B0" w:rsidP="00F37006">
      <w:pPr>
        <w:pStyle w:val="BodyTextL50"/>
        <w:jc w:val="both"/>
      </w:pPr>
      <w:r>
        <w:t xml:space="preserve">Dirección de inicio del grupo: </w:t>
      </w:r>
      <w:r>
        <w:rPr>
          <w:b/>
        </w:rPr>
        <w:t>192.168.100.235</w:t>
      </w:r>
    </w:p>
    <w:p w14:paraId="224397B6" w14:textId="7653F246" w:rsidR="009659B0" w:rsidRDefault="009659B0" w:rsidP="00F37006">
      <w:pPr>
        <w:pStyle w:val="BodyTextL50"/>
        <w:jc w:val="both"/>
      </w:pPr>
      <w:proofErr w:type="spellStart"/>
      <w:r>
        <w:t>Direccion</w:t>
      </w:r>
      <w:proofErr w:type="spellEnd"/>
      <w:r>
        <w:t xml:space="preserve"> final del grupo </w:t>
      </w:r>
      <w:r>
        <w:rPr>
          <w:b/>
        </w:rPr>
        <w:t>192.168.100.245</w:t>
      </w:r>
    </w:p>
    <w:p w14:paraId="161FD3D9" w14:textId="77777777" w:rsidR="009659B0" w:rsidRDefault="009659B0" w:rsidP="00F37006">
      <w:pPr>
        <w:pStyle w:val="BodyTextL50"/>
        <w:jc w:val="both"/>
      </w:pPr>
      <w:r>
        <w:t xml:space="preserve">Red: </w:t>
      </w:r>
      <w:r w:rsidRPr="009659B0">
        <w:rPr>
          <w:b/>
        </w:rPr>
        <w:t>192.168.100.0</w:t>
      </w:r>
    </w:p>
    <w:p w14:paraId="5E0EDE2F" w14:textId="77777777" w:rsidR="009659B0" w:rsidRDefault="009659B0" w:rsidP="00F37006">
      <w:pPr>
        <w:pStyle w:val="BodyTextL50"/>
        <w:jc w:val="both"/>
      </w:pPr>
      <w:r>
        <w:t xml:space="preserve">Máscara de red: </w:t>
      </w:r>
      <w:r w:rsidRPr="009659B0">
        <w:rPr>
          <w:b/>
        </w:rPr>
        <w:t>255.255.255.0</w:t>
      </w:r>
    </w:p>
    <w:p w14:paraId="7B6E8D4F" w14:textId="77777777" w:rsidR="009659B0" w:rsidRDefault="009659B0" w:rsidP="00F37006">
      <w:pPr>
        <w:pStyle w:val="BodyTextL50"/>
        <w:jc w:val="both"/>
      </w:pPr>
      <w:proofErr w:type="spellStart"/>
      <w:r>
        <w:t>Router</w:t>
      </w:r>
      <w:proofErr w:type="spellEnd"/>
      <w:r>
        <w:t xml:space="preserve"> predeterminado: </w:t>
      </w:r>
      <w:r w:rsidRPr="009659B0">
        <w:rPr>
          <w:b/>
        </w:rPr>
        <w:t>192.168.100.1</w:t>
      </w:r>
    </w:p>
    <w:p w14:paraId="5B30008A" w14:textId="77777777" w:rsidR="009659B0" w:rsidRDefault="009659B0" w:rsidP="00F37006">
      <w:pPr>
        <w:pStyle w:val="Ttulo3"/>
        <w:jc w:val="both"/>
      </w:pPr>
      <w:r>
        <w:t>Configure el WLC con direcciones de servidor externo.</w:t>
      </w:r>
    </w:p>
    <w:p w14:paraId="5B919D40" w14:textId="77777777" w:rsidR="009659B0" w:rsidRDefault="007448C3" w:rsidP="00F37006">
      <w:pPr>
        <w:pStyle w:val="SubStepAlpha"/>
        <w:jc w:val="both"/>
      </w:pPr>
      <w:r>
        <w:t>Configure la información del servidor RADIUS de la siguiente manera:</w:t>
      </w:r>
    </w:p>
    <w:p w14:paraId="7C4A8866" w14:textId="77777777" w:rsidR="00DD1C14" w:rsidRDefault="00DD1C14" w:rsidP="00F37006">
      <w:pPr>
        <w:pStyle w:val="BodyTextL50"/>
        <w:jc w:val="both"/>
      </w:pPr>
      <w:r>
        <w:t xml:space="preserve">Índice del servidor: </w:t>
      </w:r>
      <w:r w:rsidRPr="00DD1C14">
        <w:rPr>
          <w:b/>
        </w:rPr>
        <w:t>1</w:t>
      </w:r>
    </w:p>
    <w:p w14:paraId="525F9D53" w14:textId="77777777" w:rsidR="007448C3" w:rsidRDefault="007448C3" w:rsidP="00F37006">
      <w:pPr>
        <w:pStyle w:val="BodyTextL50"/>
        <w:jc w:val="both"/>
      </w:pPr>
      <w:r>
        <w:t xml:space="preserve">Dirección del servidor: </w:t>
      </w:r>
      <w:r w:rsidRPr="00DD1C14">
        <w:rPr>
          <w:b/>
        </w:rPr>
        <w:t>10.6.0.254</w:t>
      </w:r>
    </w:p>
    <w:p w14:paraId="39236520" w14:textId="7D9CECD0" w:rsidR="007448C3" w:rsidRPr="009659B0" w:rsidRDefault="00DD1C14" w:rsidP="00F37006">
      <w:pPr>
        <w:pStyle w:val="BodyTextL50"/>
        <w:jc w:val="both"/>
      </w:pPr>
      <w:r>
        <w:t xml:space="preserve">Secreto compartido: </w:t>
      </w:r>
      <w:proofErr w:type="spellStart"/>
      <w:r w:rsidRPr="00DD1C14">
        <w:rPr>
          <w:b/>
        </w:rPr>
        <w:t>RadiusPW</w:t>
      </w:r>
      <w:proofErr w:type="spellEnd"/>
    </w:p>
    <w:p w14:paraId="1DEB4CA7" w14:textId="77777777" w:rsidR="00DD1C14" w:rsidRDefault="00DD1C14" w:rsidP="00F37006">
      <w:pPr>
        <w:pStyle w:val="SubStepAlpha"/>
        <w:jc w:val="both"/>
      </w:pPr>
      <w:r>
        <w:lastRenderedPageBreak/>
        <w:t>Configure el WLC para enviar información de registros a un servidor SNMP.</w:t>
      </w:r>
    </w:p>
    <w:p w14:paraId="66E855D8" w14:textId="77777777" w:rsidR="00DD1C14" w:rsidRDefault="00DD1C14" w:rsidP="00F37006">
      <w:pPr>
        <w:pStyle w:val="BodyTextL50"/>
        <w:jc w:val="both"/>
      </w:pPr>
      <w:r>
        <w:t xml:space="preserve">Nombre de la comunidad: </w:t>
      </w:r>
      <w:r w:rsidRPr="00DD1C14">
        <w:rPr>
          <w:b/>
        </w:rPr>
        <w:t>WLAN</w:t>
      </w:r>
    </w:p>
    <w:p w14:paraId="7A321BA1" w14:textId="77777777" w:rsidR="00DD1C14" w:rsidRDefault="00DD1C14" w:rsidP="00F37006">
      <w:pPr>
        <w:pStyle w:val="BodyTextL50"/>
        <w:jc w:val="both"/>
      </w:pPr>
      <w:r>
        <w:t>Dirección IP:</w:t>
      </w:r>
      <w:r w:rsidRPr="00DD1C14">
        <w:rPr>
          <w:b/>
        </w:rPr>
        <w:t>10.6.0.254</w:t>
      </w:r>
    </w:p>
    <w:p w14:paraId="6F5AD95C" w14:textId="56649A2F" w:rsidR="00A30C76" w:rsidRDefault="003328B9" w:rsidP="00F37006">
      <w:pPr>
        <w:pStyle w:val="Ttulo3"/>
        <w:jc w:val="both"/>
      </w:pPr>
      <w:r>
        <w:t>Crea las WLAN.</w:t>
      </w:r>
    </w:p>
    <w:p w14:paraId="0B519197" w14:textId="77777777" w:rsidR="003328B9" w:rsidRDefault="003328B9" w:rsidP="00F37006">
      <w:pPr>
        <w:pStyle w:val="SubStepAlpha"/>
        <w:jc w:val="both"/>
      </w:pPr>
      <w:r>
        <w:t>Cree la primera WLAN:</w:t>
      </w:r>
    </w:p>
    <w:p w14:paraId="534B0860" w14:textId="5AF279FD" w:rsidR="003328B9" w:rsidRDefault="003328B9" w:rsidP="00F37006">
      <w:pPr>
        <w:pStyle w:val="SubStepAlpha"/>
        <w:numPr>
          <w:ilvl w:val="0"/>
          <w:numId w:val="0"/>
        </w:numPr>
        <w:ind w:left="720"/>
        <w:jc w:val="both"/>
      </w:pPr>
      <w:r>
        <w:t>Nombre de perfil:</w:t>
      </w:r>
      <w:r w:rsidR="009D4020">
        <w:t xml:space="preserve"> </w:t>
      </w:r>
      <w:r w:rsidRPr="00EE2D45">
        <w:rPr>
          <w:b/>
        </w:rPr>
        <w:t>Wireless VLAN 2</w:t>
      </w:r>
    </w:p>
    <w:p w14:paraId="008D1F66" w14:textId="761FA8FA" w:rsidR="003328B9" w:rsidRPr="009D4020" w:rsidRDefault="003328B9" w:rsidP="00F37006">
      <w:pPr>
        <w:pStyle w:val="SubStepAlpha"/>
        <w:numPr>
          <w:ilvl w:val="0"/>
          <w:numId w:val="0"/>
        </w:numPr>
        <w:ind w:left="720"/>
        <w:jc w:val="both"/>
        <w:rPr>
          <w:b/>
          <w:lang w:val="en-US"/>
        </w:rPr>
      </w:pPr>
      <w:r w:rsidRPr="009D4020">
        <w:rPr>
          <w:lang w:val="en-US"/>
        </w:rPr>
        <w:t xml:space="preserve">SSID WLAN </w:t>
      </w:r>
      <w:r w:rsidRPr="009D4020">
        <w:rPr>
          <w:b/>
          <w:lang w:val="en-US"/>
        </w:rPr>
        <w:t>SSID-2</w:t>
      </w:r>
    </w:p>
    <w:p w14:paraId="37A27C67" w14:textId="52975D32" w:rsidR="00D04A95" w:rsidRPr="009D4020" w:rsidRDefault="00D04A95" w:rsidP="00F37006">
      <w:pPr>
        <w:pStyle w:val="SubStepAlpha"/>
        <w:numPr>
          <w:ilvl w:val="0"/>
          <w:numId w:val="0"/>
        </w:numPr>
        <w:ind w:left="720"/>
        <w:jc w:val="both"/>
        <w:rPr>
          <w:lang w:val="en-US"/>
        </w:rPr>
      </w:pPr>
      <w:r w:rsidRPr="009D4020">
        <w:rPr>
          <w:lang w:val="en-US"/>
        </w:rPr>
        <w:t xml:space="preserve">ID: </w:t>
      </w:r>
      <w:r w:rsidRPr="009D4020">
        <w:rPr>
          <w:b/>
          <w:lang w:val="en-US"/>
        </w:rPr>
        <w:t>2</w:t>
      </w:r>
    </w:p>
    <w:p w14:paraId="40FA3B56" w14:textId="77777777" w:rsidR="003328B9" w:rsidRPr="009D4020" w:rsidRDefault="003328B9" w:rsidP="00F37006">
      <w:pPr>
        <w:pStyle w:val="SubStepAlpha"/>
        <w:numPr>
          <w:ilvl w:val="0"/>
          <w:numId w:val="0"/>
        </w:numPr>
        <w:ind w:left="720"/>
        <w:jc w:val="both"/>
        <w:rPr>
          <w:lang w:val="en-US"/>
        </w:rPr>
      </w:pPr>
      <w:r w:rsidRPr="009D4020">
        <w:rPr>
          <w:lang w:val="en-US"/>
        </w:rPr>
        <w:t xml:space="preserve">Interface: </w:t>
      </w:r>
      <w:r w:rsidRPr="009D4020">
        <w:rPr>
          <w:b/>
          <w:lang w:val="en-US"/>
        </w:rPr>
        <w:t>WLAN 2</w:t>
      </w:r>
    </w:p>
    <w:p w14:paraId="5AC31D52" w14:textId="77777777" w:rsidR="003328B9" w:rsidRDefault="003328B9" w:rsidP="00F37006">
      <w:pPr>
        <w:pStyle w:val="SubStepAlpha"/>
        <w:numPr>
          <w:ilvl w:val="0"/>
          <w:numId w:val="0"/>
        </w:numPr>
        <w:ind w:left="720"/>
        <w:jc w:val="both"/>
      </w:pPr>
      <w:r>
        <w:t xml:space="preserve">Seguridad: </w:t>
      </w:r>
      <w:r w:rsidRPr="00EE2D45">
        <w:rPr>
          <w:b/>
        </w:rPr>
        <w:t>WPA2-PSK</w:t>
      </w:r>
    </w:p>
    <w:p w14:paraId="0A48B83F" w14:textId="23606455" w:rsidR="003328B9" w:rsidRDefault="003328B9" w:rsidP="00F37006">
      <w:pPr>
        <w:pStyle w:val="SubStepAlpha"/>
        <w:numPr>
          <w:ilvl w:val="0"/>
          <w:numId w:val="0"/>
        </w:numPr>
        <w:ind w:left="720"/>
        <w:jc w:val="both"/>
        <w:rPr>
          <w:b/>
        </w:rPr>
      </w:pPr>
      <w:r>
        <w:t>Frase de contraseña:</w:t>
      </w:r>
      <w:r w:rsidR="001D1676">
        <w:t xml:space="preserve"> </w:t>
      </w:r>
      <w:r w:rsidRPr="00EE2D45">
        <w:rPr>
          <w:b/>
        </w:rPr>
        <w:t>Cisco123</w:t>
      </w:r>
    </w:p>
    <w:p w14:paraId="78C1E904" w14:textId="04E59A98" w:rsidR="00984CC2" w:rsidRPr="00984CC2" w:rsidRDefault="00984CC2" w:rsidP="00F37006">
      <w:pPr>
        <w:pStyle w:val="BodyTextL50"/>
        <w:jc w:val="both"/>
      </w:pPr>
      <w:r>
        <w:t xml:space="preserve">En la pestaña Avanzado, vaya a la sección </w:t>
      </w:r>
      <w:proofErr w:type="spellStart"/>
      <w:r>
        <w:t>FlexConnect</w:t>
      </w:r>
      <w:proofErr w:type="spellEnd"/>
      <w:r>
        <w:t xml:space="preserve">. Habilite </w:t>
      </w:r>
      <w:r w:rsidRPr="00274C75">
        <w:rPr>
          <w:b/>
        </w:rPr>
        <w:t xml:space="preserve">la conmutación local </w:t>
      </w:r>
      <w:proofErr w:type="spellStart"/>
      <w:r w:rsidRPr="00274C75">
        <w:rPr>
          <w:b/>
        </w:rPr>
        <w:t>FlexConnect</w:t>
      </w:r>
      <w:proofErr w:type="spellEnd"/>
      <w:r>
        <w:t xml:space="preserve"> y </w:t>
      </w:r>
      <w:r w:rsidRPr="00274C75">
        <w:rPr>
          <w:b/>
        </w:rPr>
        <w:t xml:space="preserve">la autenticación local </w:t>
      </w:r>
      <w:proofErr w:type="spellStart"/>
      <w:r w:rsidRPr="00274C75">
        <w:rPr>
          <w:b/>
        </w:rPr>
        <w:t>FlexConnec</w:t>
      </w:r>
      <w:proofErr w:type="spellEnd"/>
      <w:r>
        <w:t xml:space="preserve">. </w:t>
      </w:r>
    </w:p>
    <w:p w14:paraId="22D0FA1E" w14:textId="77777777" w:rsidR="003328B9" w:rsidRDefault="00EE2D45" w:rsidP="00F37006">
      <w:pPr>
        <w:pStyle w:val="SubStepAlpha"/>
        <w:jc w:val="both"/>
      </w:pPr>
      <w:r>
        <w:t>Cree la segunda WLAN:</w:t>
      </w:r>
    </w:p>
    <w:p w14:paraId="46181156" w14:textId="43F5E566" w:rsidR="00EE2D45" w:rsidRDefault="00EE2D45" w:rsidP="00F37006">
      <w:pPr>
        <w:pStyle w:val="BodyTextL50"/>
        <w:jc w:val="both"/>
      </w:pPr>
      <w:r>
        <w:t>Nombre de perfil:</w:t>
      </w:r>
      <w:r w:rsidR="001D1676">
        <w:t xml:space="preserve"> </w:t>
      </w:r>
      <w:r w:rsidRPr="00AD20E9">
        <w:rPr>
          <w:b/>
        </w:rPr>
        <w:t>Wireless VLAN 5</w:t>
      </w:r>
    </w:p>
    <w:p w14:paraId="245DF22D" w14:textId="77777777" w:rsidR="00EE2D45" w:rsidRPr="009D4020" w:rsidRDefault="00EE2D45" w:rsidP="00F37006">
      <w:pPr>
        <w:pStyle w:val="BodyTextL50"/>
        <w:jc w:val="both"/>
        <w:rPr>
          <w:lang w:val="en-US"/>
        </w:rPr>
      </w:pPr>
      <w:r w:rsidRPr="009D4020">
        <w:rPr>
          <w:lang w:val="en-US"/>
        </w:rPr>
        <w:t xml:space="preserve">SSID WLAN </w:t>
      </w:r>
      <w:r w:rsidRPr="009D4020">
        <w:rPr>
          <w:b/>
          <w:lang w:val="en-US"/>
        </w:rPr>
        <w:t>SSID-5</w:t>
      </w:r>
    </w:p>
    <w:p w14:paraId="43206B55" w14:textId="0ABDAD2D" w:rsidR="00EE2D45" w:rsidRPr="009D4020" w:rsidRDefault="00EE2D45" w:rsidP="00F37006">
      <w:pPr>
        <w:pStyle w:val="BodyTextL50"/>
        <w:jc w:val="both"/>
        <w:rPr>
          <w:b/>
          <w:lang w:val="en-US"/>
        </w:rPr>
      </w:pPr>
      <w:r w:rsidRPr="009D4020">
        <w:rPr>
          <w:lang w:val="en-US"/>
        </w:rPr>
        <w:t xml:space="preserve">Interface: </w:t>
      </w:r>
      <w:r w:rsidRPr="009D4020">
        <w:rPr>
          <w:b/>
          <w:lang w:val="en-US"/>
        </w:rPr>
        <w:t>WLAN 5</w:t>
      </w:r>
    </w:p>
    <w:p w14:paraId="29A95038" w14:textId="7057A7EE" w:rsidR="00F33406" w:rsidRDefault="00F33406" w:rsidP="00F37006">
      <w:pPr>
        <w:pStyle w:val="BodyTextL50"/>
        <w:jc w:val="both"/>
      </w:pPr>
      <w:r>
        <w:t xml:space="preserve">ID: </w:t>
      </w:r>
      <w:r>
        <w:rPr>
          <w:b/>
        </w:rPr>
        <w:t>5</w:t>
      </w:r>
    </w:p>
    <w:p w14:paraId="4DC2848E" w14:textId="77777777" w:rsidR="00EE2D45" w:rsidRDefault="00EE2D45" w:rsidP="00F37006">
      <w:pPr>
        <w:pStyle w:val="BodyTextL50"/>
        <w:jc w:val="both"/>
      </w:pPr>
      <w:r>
        <w:t xml:space="preserve">Seguridad: </w:t>
      </w:r>
      <w:r>
        <w:rPr>
          <w:b/>
        </w:rPr>
        <w:t>802.1x - WPA2-Enterprise</w:t>
      </w:r>
    </w:p>
    <w:p w14:paraId="3A640BE9" w14:textId="42152B66" w:rsidR="00AD20E9" w:rsidRDefault="00AD20E9" w:rsidP="00F37006">
      <w:pPr>
        <w:pStyle w:val="BodyTextL50"/>
        <w:jc w:val="both"/>
      </w:pPr>
      <w:r>
        <w:t>Configure la WLAN para usar el servidor RADIUS para la autenticación.</w:t>
      </w:r>
    </w:p>
    <w:p w14:paraId="412EC617" w14:textId="3216114D" w:rsidR="00984CC2" w:rsidRDefault="00984CC2" w:rsidP="00F37006">
      <w:pPr>
        <w:pStyle w:val="BodyTextL50"/>
        <w:jc w:val="both"/>
      </w:pPr>
      <w:r>
        <w:t xml:space="preserve">Realice </w:t>
      </w:r>
      <w:proofErr w:type="spellStart"/>
      <w:r>
        <w:t>la</w:t>
      </w:r>
      <w:r w:rsidRPr="00274C75">
        <w:rPr>
          <w:b/>
        </w:rPr>
        <w:t>configuración</w:t>
      </w:r>
      <w:proofErr w:type="spellEnd"/>
      <w:r w:rsidRPr="00274C75">
        <w:rPr>
          <w:b/>
        </w:rPr>
        <w:t xml:space="preserve"> de </w:t>
      </w:r>
      <w:proofErr w:type="spellStart"/>
      <w:r>
        <w:t>FlexConnect</w:t>
      </w:r>
      <w:proofErr w:type="spellEnd"/>
      <w:r>
        <w:t xml:space="preserve"> como se hizo en el Paso 4a.</w:t>
      </w:r>
    </w:p>
    <w:p w14:paraId="2B29B8B2" w14:textId="6C7BCEBE" w:rsidR="00EE2D45" w:rsidRDefault="005075EC" w:rsidP="00F37006">
      <w:pPr>
        <w:pStyle w:val="Ttulo3"/>
        <w:jc w:val="both"/>
      </w:pPr>
      <w:r>
        <w:t>Configure los hosts para conectarse a las WLAN.</w:t>
      </w:r>
    </w:p>
    <w:p w14:paraId="7A9F5057" w14:textId="77777777" w:rsidR="005075EC" w:rsidRDefault="005075EC" w:rsidP="00F37006">
      <w:pPr>
        <w:pStyle w:val="BodyTextL25"/>
        <w:jc w:val="both"/>
      </w:pPr>
      <w:r>
        <w:t>Use la aplicación inalámbrica de PC de escritorio para configurar los hosts de la siguiente manera:</w:t>
      </w:r>
    </w:p>
    <w:p w14:paraId="4CDA04FA" w14:textId="6755F697" w:rsidR="005075EC" w:rsidRDefault="005075EC" w:rsidP="00F37006">
      <w:pPr>
        <w:pStyle w:val="SubStepAlpha"/>
        <w:jc w:val="both"/>
      </w:pPr>
      <w:r>
        <w:t>El host inalámbrico 1 debe conectarse a la VLAN inalámbrica 2.</w:t>
      </w:r>
    </w:p>
    <w:p w14:paraId="62FDCFE6" w14:textId="77777777" w:rsidR="005075EC" w:rsidRPr="005075EC" w:rsidRDefault="005075EC" w:rsidP="00F37006">
      <w:pPr>
        <w:pStyle w:val="SubStepAlpha"/>
        <w:jc w:val="both"/>
      </w:pPr>
      <w:r>
        <w:t>Wireless Host 2 debe conectarse a Wireless VLAN 5 usando las credenciales en la tabla de información de WLAN.</w:t>
      </w:r>
    </w:p>
    <w:p w14:paraId="3E1D85AB" w14:textId="64B74EC6" w:rsidR="00231DCA" w:rsidRDefault="001372D7" w:rsidP="00F37006">
      <w:pPr>
        <w:pStyle w:val="Ttulo3"/>
        <w:jc w:val="both"/>
      </w:pPr>
      <w:r>
        <w:t>Probar la conectividad.</w:t>
      </w:r>
    </w:p>
    <w:p w14:paraId="0D9DC62B" w14:textId="55B7B046" w:rsidR="00196341" w:rsidRDefault="001372D7" w:rsidP="00F37006">
      <w:pPr>
        <w:pStyle w:val="SubStepAlpha"/>
        <w:numPr>
          <w:ilvl w:val="0"/>
          <w:numId w:val="0"/>
        </w:numPr>
        <w:ind w:left="360"/>
        <w:jc w:val="both"/>
        <w:rPr>
          <w:lang w:val="es-ES"/>
        </w:rPr>
      </w:pPr>
      <w:r>
        <w:t>Pruebe la conectividad entre los hosts inalámbricos y el servidor web mediante ping y URL.</w:t>
      </w:r>
      <w:r w:rsidR="00B804A4">
        <w:t xml:space="preserve"> </w:t>
      </w:r>
      <w:r w:rsidR="00B804A4" w:rsidRPr="00D830D3">
        <w:rPr>
          <w:lang w:val="es-ES"/>
        </w:rPr>
        <w:t>(</w:t>
      </w:r>
      <w:r w:rsidR="00B804A4" w:rsidRPr="004F2A88">
        <w:rPr>
          <w:b/>
          <w:highlight w:val="yellow"/>
          <w:lang w:val="es-ES"/>
        </w:rPr>
        <w:t xml:space="preserve">Agregar captura de pantalla donde se vean los </w:t>
      </w:r>
      <w:proofErr w:type="gramStart"/>
      <w:r w:rsidR="00B804A4" w:rsidRPr="004F2A88">
        <w:rPr>
          <w:b/>
          <w:highlight w:val="yellow"/>
          <w:lang w:val="es-ES"/>
        </w:rPr>
        <w:t>ping exitosos</w:t>
      </w:r>
      <w:proofErr w:type="gramEnd"/>
      <w:r w:rsidR="00B804A4" w:rsidRPr="00D830D3">
        <w:rPr>
          <w:lang w:val="es-ES"/>
        </w:rPr>
        <w:t>)</w:t>
      </w:r>
    </w:p>
    <w:p w14:paraId="34ACC07A" w14:textId="476DADF7" w:rsidR="00594047" w:rsidRDefault="00594047" w:rsidP="00F37006">
      <w:pPr>
        <w:pStyle w:val="SubStepAlpha"/>
        <w:numPr>
          <w:ilvl w:val="0"/>
          <w:numId w:val="0"/>
        </w:numPr>
        <w:ind w:left="360"/>
        <w:jc w:val="both"/>
      </w:pPr>
      <w:r w:rsidRPr="00594047">
        <w:drawing>
          <wp:anchor distT="0" distB="0" distL="114300" distR="114300" simplePos="0" relativeHeight="251658240" behindDoc="0" locked="0" layoutInCell="1" allowOverlap="1" wp14:anchorId="5C13C5BB" wp14:editId="16CEA3B0">
            <wp:simplePos x="0" y="0"/>
            <wp:positionH relativeFrom="margin">
              <wp:posOffset>3597729</wp:posOffset>
            </wp:positionH>
            <wp:positionV relativeFrom="paragraph">
              <wp:posOffset>4445</wp:posOffset>
            </wp:positionV>
            <wp:extent cx="2828652" cy="1486476"/>
            <wp:effectExtent l="0" t="0" r="0" b="0"/>
            <wp:wrapNone/>
            <wp:docPr id="15031850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5086" name="Imagen 1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821" cy="1490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047">
        <w:drawing>
          <wp:inline distT="0" distB="0" distL="0" distR="0" wp14:anchorId="1D1F1422" wp14:editId="24C4C329">
            <wp:extent cx="2978989" cy="1456690"/>
            <wp:effectExtent l="0" t="0" r="0" b="0"/>
            <wp:docPr id="2113915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566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950" cy="14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32CA" w14:textId="089C205C" w:rsidR="00596778" w:rsidRDefault="00596778" w:rsidP="00F37006">
      <w:pPr>
        <w:pStyle w:val="ConfigWindow"/>
        <w:jc w:val="both"/>
      </w:pPr>
      <w:r>
        <w:t>Fin del documento</w:t>
      </w:r>
    </w:p>
    <w:sectPr w:rsidR="00596778" w:rsidSect="00E4663C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A6A4" w14:textId="77777777" w:rsidR="00270DB5" w:rsidRDefault="00270DB5" w:rsidP="00710659">
      <w:pPr>
        <w:spacing w:after="0" w:line="240" w:lineRule="auto"/>
      </w:pPr>
      <w:r>
        <w:separator/>
      </w:r>
    </w:p>
    <w:p w14:paraId="200BA790" w14:textId="77777777" w:rsidR="00270DB5" w:rsidRDefault="00270DB5"/>
  </w:endnote>
  <w:endnote w:type="continuationSeparator" w:id="0">
    <w:p w14:paraId="6D5A15DB" w14:textId="77777777" w:rsidR="00270DB5" w:rsidRDefault="00270DB5" w:rsidP="00710659">
      <w:pPr>
        <w:spacing w:after="0" w:line="240" w:lineRule="auto"/>
      </w:pPr>
      <w:r>
        <w:continuationSeparator/>
      </w:r>
    </w:p>
    <w:p w14:paraId="340576F5" w14:textId="77777777" w:rsidR="00270DB5" w:rsidRDefault="00270D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5ABF" w14:textId="44C1B80B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11507100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594047">
      <w:rPr>
        <w:noProof/>
      </w:rPr>
      <w:t>aa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03393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03393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6F0D" w14:textId="7BE44B02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437215966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2019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594047">
      <w:rPr>
        <w:noProof/>
      </w:rPr>
      <w:t>aa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11A0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11A0A">
      <w:rPr>
        <w:b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8112" w14:textId="77777777" w:rsidR="00270DB5" w:rsidRDefault="00270DB5" w:rsidP="00710659">
      <w:pPr>
        <w:spacing w:after="0" w:line="240" w:lineRule="auto"/>
      </w:pPr>
      <w:r>
        <w:separator/>
      </w:r>
    </w:p>
    <w:p w14:paraId="5FA64CAE" w14:textId="77777777" w:rsidR="00270DB5" w:rsidRDefault="00270DB5"/>
  </w:footnote>
  <w:footnote w:type="continuationSeparator" w:id="0">
    <w:p w14:paraId="54507AE9" w14:textId="77777777" w:rsidR="00270DB5" w:rsidRDefault="00270DB5" w:rsidP="00710659">
      <w:pPr>
        <w:spacing w:after="0" w:line="240" w:lineRule="auto"/>
      </w:pPr>
      <w:r>
        <w:continuationSeparator/>
      </w:r>
    </w:p>
    <w:p w14:paraId="2E8814D6" w14:textId="77777777" w:rsidR="00270DB5" w:rsidRDefault="00270D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911284533"/>
      <w:placeholder>
        <w:docPart w:val="898DAD40445F4D18BFF4AFCBCAD6422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1B3300B" w14:textId="77777777" w:rsidR="00926CB2" w:rsidRDefault="00293592" w:rsidP="008402F2">
        <w:pPr>
          <w:pStyle w:val="PageHead"/>
        </w:pPr>
        <w:proofErr w:type="spellStart"/>
        <w:r>
          <w:t>Packet</w:t>
        </w:r>
        <w:proofErr w:type="spellEnd"/>
        <w:r>
          <w:t xml:space="preserve"> Tracer: Configuración WLAN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EEEE" w14:textId="514B641B" w:rsidR="00926CB2" w:rsidRDefault="00882B63" w:rsidP="006C3FCF">
    <w:pPr>
      <w:ind w:left="-288"/>
      <w:rPr>
        <w:b/>
        <w:bCs/>
      </w:rPr>
    </w:pPr>
    <w:r w:rsidRPr="00F37006">
      <w:rPr>
        <w:b/>
        <w:bCs/>
        <w:noProof/>
        <w:highlight w:val="yellow"/>
      </w:rPr>
      <w:drawing>
        <wp:anchor distT="0" distB="0" distL="114300" distR="114300" simplePos="0" relativeHeight="251658240" behindDoc="0" locked="0" layoutInCell="1" allowOverlap="1" wp14:anchorId="3A0B5B40" wp14:editId="3F844100">
          <wp:simplePos x="0" y="0"/>
          <wp:positionH relativeFrom="column">
            <wp:posOffset>-186267</wp:posOffset>
          </wp:positionH>
          <wp:positionV relativeFrom="paragraph">
            <wp:posOffset>42333</wp:posOffset>
          </wp:positionV>
          <wp:extent cx="2587752" cy="804672"/>
          <wp:effectExtent l="0" t="0" r="3175" b="0"/>
          <wp:wrapSquare wrapText="bothSides"/>
          <wp:docPr id="1" name="Picture 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37006" w:rsidRPr="00F37006">
      <w:rPr>
        <w:b/>
        <w:bCs/>
        <w:highlight w:val="yellow"/>
      </w:rPr>
      <w:t>Nombre:</w:t>
    </w:r>
    <w:r w:rsidR="00F37006" w:rsidRPr="00F37006">
      <w:rPr>
        <w:b/>
        <w:bCs/>
      </w:rPr>
      <w:t xml:space="preserve"> </w:t>
    </w:r>
    <w:r w:rsidR="00CB6BA1">
      <w:rPr>
        <w:b/>
        <w:bCs/>
      </w:rPr>
      <w:t>Daniela Sandoval López</w:t>
    </w:r>
  </w:p>
  <w:p w14:paraId="6656A0C3" w14:textId="77777777" w:rsidR="00F37006" w:rsidRDefault="00F37006" w:rsidP="006C3FCF">
    <w:pPr>
      <w:ind w:left="-288"/>
      <w:rPr>
        <w:b/>
        <w:bCs/>
      </w:rPr>
    </w:pPr>
  </w:p>
  <w:p w14:paraId="6969AA69" w14:textId="77777777" w:rsidR="00F37006" w:rsidRDefault="00F37006" w:rsidP="006C3FCF">
    <w:pPr>
      <w:ind w:left="-288"/>
      <w:rPr>
        <w:b/>
        <w:bCs/>
      </w:rPr>
    </w:pPr>
  </w:p>
  <w:p w14:paraId="532A822E" w14:textId="77777777" w:rsidR="00F37006" w:rsidRPr="00F37006" w:rsidRDefault="00F37006" w:rsidP="006C3FCF">
    <w:pPr>
      <w:ind w:left="-288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967710869">
    <w:abstractNumId w:val="5"/>
  </w:num>
  <w:num w:numId="2" w16cid:durableId="1941061431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64286651">
    <w:abstractNumId w:val="2"/>
  </w:num>
  <w:num w:numId="4" w16cid:durableId="463472293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85195975">
    <w:abstractNumId w:val="3"/>
  </w:num>
  <w:num w:numId="6" w16cid:durableId="71893999">
    <w:abstractNumId w:val="0"/>
  </w:num>
  <w:num w:numId="7" w16cid:durableId="1869488451">
    <w:abstractNumId w:val="1"/>
  </w:num>
  <w:num w:numId="8" w16cid:durableId="440226129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86871202">
    <w:abstractNumId w:val="3"/>
    <w:lvlOverride w:ilvl="2">
      <w:lvl w:ilvl="2">
        <w:start w:val="1"/>
        <w:numFmt w:val="lowerLetter"/>
        <w:pStyle w:val="Ttulo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AAic0tDA3NTMwNjEyUdpeDU4uLM/DyQAsNaANSV290sAAAA"/>
  </w:docVars>
  <w:rsids>
    <w:rsidRoot w:val="00E142F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156"/>
    <w:rsid w:val="00021B9A"/>
    <w:rsid w:val="000242D6"/>
    <w:rsid w:val="00024EE5"/>
    <w:rsid w:val="00026048"/>
    <w:rsid w:val="00026314"/>
    <w:rsid w:val="00032E99"/>
    <w:rsid w:val="00041AF6"/>
    <w:rsid w:val="000443CA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4314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783A"/>
    <w:rsid w:val="000B2344"/>
    <w:rsid w:val="000B7DE5"/>
    <w:rsid w:val="000C2118"/>
    <w:rsid w:val="000C46EF"/>
    <w:rsid w:val="000C6425"/>
    <w:rsid w:val="000C6E6E"/>
    <w:rsid w:val="000C7B7D"/>
    <w:rsid w:val="000D55B4"/>
    <w:rsid w:val="000E1BB4"/>
    <w:rsid w:val="000E65F0"/>
    <w:rsid w:val="000F072C"/>
    <w:rsid w:val="000F2074"/>
    <w:rsid w:val="000F31D7"/>
    <w:rsid w:val="000F6743"/>
    <w:rsid w:val="001006C2"/>
    <w:rsid w:val="00100CA2"/>
    <w:rsid w:val="00101BE8"/>
    <w:rsid w:val="00103401"/>
    <w:rsid w:val="00103A44"/>
    <w:rsid w:val="00103D36"/>
    <w:rsid w:val="0010436E"/>
    <w:rsid w:val="00107B2B"/>
    <w:rsid w:val="00112AC5"/>
    <w:rsid w:val="001133DD"/>
    <w:rsid w:val="00117853"/>
    <w:rsid w:val="0011795C"/>
    <w:rsid w:val="00120CBE"/>
    <w:rsid w:val="00121BAE"/>
    <w:rsid w:val="00125806"/>
    <w:rsid w:val="001261C4"/>
    <w:rsid w:val="00126D2C"/>
    <w:rsid w:val="00130A20"/>
    <w:rsid w:val="001314FB"/>
    <w:rsid w:val="0013153B"/>
    <w:rsid w:val="001322FB"/>
    <w:rsid w:val="00133F49"/>
    <w:rsid w:val="001366EC"/>
    <w:rsid w:val="001372D7"/>
    <w:rsid w:val="0014219C"/>
    <w:rsid w:val="001425ED"/>
    <w:rsid w:val="00143450"/>
    <w:rsid w:val="00144997"/>
    <w:rsid w:val="001504FB"/>
    <w:rsid w:val="001523C0"/>
    <w:rsid w:val="001535FE"/>
    <w:rsid w:val="00154E3A"/>
    <w:rsid w:val="00155352"/>
    <w:rsid w:val="00157902"/>
    <w:rsid w:val="001613E8"/>
    <w:rsid w:val="00162105"/>
    <w:rsid w:val="00162EEA"/>
    <w:rsid w:val="00163164"/>
    <w:rsid w:val="00166253"/>
    <w:rsid w:val="001704B7"/>
    <w:rsid w:val="001708A6"/>
    <w:rsid w:val="001710C0"/>
    <w:rsid w:val="00172AFB"/>
    <w:rsid w:val="00175678"/>
    <w:rsid w:val="001772B8"/>
    <w:rsid w:val="00180C63"/>
    <w:rsid w:val="00180FBF"/>
    <w:rsid w:val="001813C3"/>
    <w:rsid w:val="00182CF4"/>
    <w:rsid w:val="00186CE1"/>
    <w:rsid w:val="00191F00"/>
    <w:rsid w:val="00192F12"/>
    <w:rsid w:val="00193F14"/>
    <w:rsid w:val="00196341"/>
    <w:rsid w:val="0019656C"/>
    <w:rsid w:val="00196CBC"/>
    <w:rsid w:val="00197429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1676"/>
    <w:rsid w:val="001D5B6F"/>
    <w:rsid w:val="001E0AB8"/>
    <w:rsid w:val="001E38E0"/>
    <w:rsid w:val="001E411B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630F"/>
    <w:rsid w:val="002113B8"/>
    <w:rsid w:val="00211EA4"/>
    <w:rsid w:val="00215665"/>
    <w:rsid w:val="002163BB"/>
    <w:rsid w:val="0021792C"/>
    <w:rsid w:val="00222F0E"/>
    <w:rsid w:val="002240AB"/>
    <w:rsid w:val="00225E37"/>
    <w:rsid w:val="00231DCA"/>
    <w:rsid w:val="00240601"/>
    <w:rsid w:val="00242E3A"/>
    <w:rsid w:val="00246492"/>
    <w:rsid w:val="002506CF"/>
    <w:rsid w:val="0025107F"/>
    <w:rsid w:val="00260CD4"/>
    <w:rsid w:val="002639D8"/>
    <w:rsid w:val="00265F77"/>
    <w:rsid w:val="00266C83"/>
    <w:rsid w:val="00270DB5"/>
    <w:rsid w:val="00270FCC"/>
    <w:rsid w:val="00274C75"/>
    <w:rsid w:val="002768DC"/>
    <w:rsid w:val="00293592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C6CE2"/>
    <w:rsid w:val="002D6C2A"/>
    <w:rsid w:val="002D7A86"/>
    <w:rsid w:val="002E05D2"/>
    <w:rsid w:val="002E2756"/>
    <w:rsid w:val="002F45FF"/>
    <w:rsid w:val="002F66D3"/>
    <w:rsid w:val="002F6D17"/>
    <w:rsid w:val="00301321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8B9"/>
    <w:rsid w:val="00334C33"/>
    <w:rsid w:val="00341E88"/>
    <w:rsid w:val="003425D9"/>
    <w:rsid w:val="0034455D"/>
    <w:rsid w:val="00344D02"/>
    <w:rsid w:val="0034561A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606F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5D97"/>
    <w:rsid w:val="003C6A37"/>
    <w:rsid w:val="003C6BCA"/>
    <w:rsid w:val="003C7902"/>
    <w:rsid w:val="003D0BFF"/>
    <w:rsid w:val="003D6EF1"/>
    <w:rsid w:val="003E5BE5"/>
    <w:rsid w:val="003F18D1"/>
    <w:rsid w:val="003F20EC"/>
    <w:rsid w:val="003F4F0E"/>
    <w:rsid w:val="003F5B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49E0"/>
    <w:rsid w:val="004414E3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77205"/>
    <w:rsid w:val="00481650"/>
    <w:rsid w:val="004936C2"/>
    <w:rsid w:val="0049379C"/>
    <w:rsid w:val="004A1CA0"/>
    <w:rsid w:val="004A22E9"/>
    <w:rsid w:val="004A39C9"/>
    <w:rsid w:val="004A4ACD"/>
    <w:rsid w:val="004A506C"/>
    <w:rsid w:val="004A5BC5"/>
    <w:rsid w:val="004B023D"/>
    <w:rsid w:val="004B77FD"/>
    <w:rsid w:val="004C0909"/>
    <w:rsid w:val="004C3F97"/>
    <w:rsid w:val="004D00FB"/>
    <w:rsid w:val="004D01F2"/>
    <w:rsid w:val="004D2CED"/>
    <w:rsid w:val="004D3339"/>
    <w:rsid w:val="004D353F"/>
    <w:rsid w:val="004D36D7"/>
    <w:rsid w:val="004D682B"/>
    <w:rsid w:val="004E1B77"/>
    <w:rsid w:val="004E6152"/>
    <w:rsid w:val="004F317E"/>
    <w:rsid w:val="004F344A"/>
    <w:rsid w:val="004F4EC3"/>
    <w:rsid w:val="00504ED4"/>
    <w:rsid w:val="005075EC"/>
    <w:rsid w:val="00510639"/>
    <w:rsid w:val="00511791"/>
    <w:rsid w:val="005139BE"/>
    <w:rsid w:val="0051525D"/>
    <w:rsid w:val="00515BF9"/>
    <w:rsid w:val="00516142"/>
    <w:rsid w:val="0051681C"/>
    <w:rsid w:val="00520027"/>
    <w:rsid w:val="0052093C"/>
    <w:rsid w:val="00521B31"/>
    <w:rsid w:val="00521C02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4226"/>
    <w:rsid w:val="005762B1"/>
    <w:rsid w:val="00580456"/>
    <w:rsid w:val="00580E73"/>
    <w:rsid w:val="00592329"/>
    <w:rsid w:val="00593386"/>
    <w:rsid w:val="00594047"/>
    <w:rsid w:val="00595CE5"/>
    <w:rsid w:val="00596778"/>
    <w:rsid w:val="00596998"/>
    <w:rsid w:val="0059790F"/>
    <w:rsid w:val="005A6E62"/>
    <w:rsid w:val="005B2FB3"/>
    <w:rsid w:val="005C3350"/>
    <w:rsid w:val="005D2B29"/>
    <w:rsid w:val="005D354A"/>
    <w:rsid w:val="005D3E53"/>
    <w:rsid w:val="005D506C"/>
    <w:rsid w:val="005E3235"/>
    <w:rsid w:val="005E4176"/>
    <w:rsid w:val="005E4556"/>
    <w:rsid w:val="005E4876"/>
    <w:rsid w:val="005E65B5"/>
    <w:rsid w:val="005F0301"/>
    <w:rsid w:val="005F3AE9"/>
    <w:rsid w:val="005F3FE6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134"/>
    <w:rsid w:val="006513FB"/>
    <w:rsid w:val="006564A9"/>
    <w:rsid w:val="00656EEF"/>
    <w:rsid w:val="006576AF"/>
    <w:rsid w:val="00664154"/>
    <w:rsid w:val="00672919"/>
    <w:rsid w:val="00677544"/>
    <w:rsid w:val="00681687"/>
    <w:rsid w:val="006830E6"/>
    <w:rsid w:val="00686295"/>
    <w:rsid w:val="00686587"/>
    <w:rsid w:val="006904CF"/>
    <w:rsid w:val="00693888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2BD6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AAA"/>
    <w:rsid w:val="00721E01"/>
    <w:rsid w:val="007222AD"/>
    <w:rsid w:val="00725B7F"/>
    <w:rsid w:val="007267CF"/>
    <w:rsid w:val="00731F3F"/>
    <w:rsid w:val="00733BAB"/>
    <w:rsid w:val="00735BEA"/>
    <w:rsid w:val="0073604C"/>
    <w:rsid w:val="007376C7"/>
    <w:rsid w:val="007420C0"/>
    <w:rsid w:val="007436BF"/>
    <w:rsid w:val="007443E9"/>
    <w:rsid w:val="007448C3"/>
    <w:rsid w:val="00745DCE"/>
    <w:rsid w:val="007508E0"/>
    <w:rsid w:val="00753D89"/>
    <w:rsid w:val="00753DDA"/>
    <w:rsid w:val="00754A6E"/>
    <w:rsid w:val="007553D8"/>
    <w:rsid w:val="00755C9B"/>
    <w:rsid w:val="00760FE4"/>
    <w:rsid w:val="007636C2"/>
    <w:rsid w:val="00763D8B"/>
    <w:rsid w:val="00764900"/>
    <w:rsid w:val="00764D0F"/>
    <w:rsid w:val="007657F6"/>
    <w:rsid w:val="00765E47"/>
    <w:rsid w:val="0077125A"/>
    <w:rsid w:val="0078405B"/>
    <w:rsid w:val="0078517A"/>
    <w:rsid w:val="00786F58"/>
    <w:rsid w:val="00787CC1"/>
    <w:rsid w:val="00792F4E"/>
    <w:rsid w:val="0079398D"/>
    <w:rsid w:val="00796C25"/>
    <w:rsid w:val="00796C69"/>
    <w:rsid w:val="007A287C"/>
    <w:rsid w:val="007A3B2A"/>
    <w:rsid w:val="007B0C9D"/>
    <w:rsid w:val="007B5522"/>
    <w:rsid w:val="007B79E8"/>
    <w:rsid w:val="007C0EE0"/>
    <w:rsid w:val="007C1B71"/>
    <w:rsid w:val="007C2FBB"/>
    <w:rsid w:val="007C7164"/>
    <w:rsid w:val="007C7413"/>
    <w:rsid w:val="007D1984"/>
    <w:rsid w:val="007D2AFE"/>
    <w:rsid w:val="007D4E87"/>
    <w:rsid w:val="007D6922"/>
    <w:rsid w:val="007E3264"/>
    <w:rsid w:val="007E3FEA"/>
    <w:rsid w:val="007E6402"/>
    <w:rsid w:val="007F0A0B"/>
    <w:rsid w:val="007F3A60"/>
    <w:rsid w:val="007F3D0B"/>
    <w:rsid w:val="007F7C94"/>
    <w:rsid w:val="00802FFA"/>
    <w:rsid w:val="008106E7"/>
    <w:rsid w:val="00810E4B"/>
    <w:rsid w:val="00814BAA"/>
    <w:rsid w:val="00816F0C"/>
    <w:rsid w:val="0082211C"/>
    <w:rsid w:val="008231E6"/>
    <w:rsid w:val="00824295"/>
    <w:rsid w:val="00827A65"/>
    <w:rsid w:val="00830473"/>
    <w:rsid w:val="008313F3"/>
    <w:rsid w:val="00832DEF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C2D"/>
    <w:rsid w:val="008610ED"/>
    <w:rsid w:val="00861C6A"/>
    <w:rsid w:val="00865199"/>
    <w:rsid w:val="00867B51"/>
    <w:rsid w:val="00867EAF"/>
    <w:rsid w:val="00870763"/>
    <w:rsid w:val="008713EA"/>
    <w:rsid w:val="00873C6B"/>
    <w:rsid w:val="00877BF2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D27"/>
    <w:rsid w:val="008E5B64"/>
    <w:rsid w:val="008E606C"/>
    <w:rsid w:val="008E7DAA"/>
    <w:rsid w:val="008F0094"/>
    <w:rsid w:val="008F03EF"/>
    <w:rsid w:val="008F340F"/>
    <w:rsid w:val="00903523"/>
    <w:rsid w:val="009044A4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73BB"/>
    <w:rsid w:val="00963E34"/>
    <w:rsid w:val="0096422F"/>
    <w:rsid w:val="00964DFA"/>
    <w:rsid w:val="009659B0"/>
    <w:rsid w:val="00970A69"/>
    <w:rsid w:val="0098155C"/>
    <w:rsid w:val="00983B77"/>
    <w:rsid w:val="00984CC2"/>
    <w:rsid w:val="009850DE"/>
    <w:rsid w:val="00996053"/>
    <w:rsid w:val="009A0B2F"/>
    <w:rsid w:val="009A1CF4"/>
    <w:rsid w:val="009A37D7"/>
    <w:rsid w:val="009A4E17"/>
    <w:rsid w:val="009A60F5"/>
    <w:rsid w:val="009A6955"/>
    <w:rsid w:val="009B341C"/>
    <w:rsid w:val="009B47C4"/>
    <w:rsid w:val="009B5747"/>
    <w:rsid w:val="009C0B81"/>
    <w:rsid w:val="009C3182"/>
    <w:rsid w:val="009D2434"/>
    <w:rsid w:val="009D2C27"/>
    <w:rsid w:val="009D4020"/>
    <w:rsid w:val="009D503E"/>
    <w:rsid w:val="009E0303"/>
    <w:rsid w:val="009E2309"/>
    <w:rsid w:val="009E42B9"/>
    <w:rsid w:val="009E4E17"/>
    <w:rsid w:val="009E54B9"/>
    <w:rsid w:val="009E6179"/>
    <w:rsid w:val="009F266A"/>
    <w:rsid w:val="009F4C2E"/>
    <w:rsid w:val="00A014A3"/>
    <w:rsid w:val="00A027CC"/>
    <w:rsid w:val="00A0412D"/>
    <w:rsid w:val="00A15DF0"/>
    <w:rsid w:val="00A21211"/>
    <w:rsid w:val="00A30C76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62CE"/>
    <w:rsid w:val="00A66DBF"/>
    <w:rsid w:val="00A676FF"/>
    <w:rsid w:val="00A733B5"/>
    <w:rsid w:val="00A73814"/>
    <w:rsid w:val="00A73EBA"/>
    <w:rsid w:val="00A740E6"/>
    <w:rsid w:val="00A74607"/>
    <w:rsid w:val="00A754B4"/>
    <w:rsid w:val="00A76665"/>
    <w:rsid w:val="00A76749"/>
    <w:rsid w:val="00A77426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C6DCA"/>
    <w:rsid w:val="00AD04F2"/>
    <w:rsid w:val="00AD20E9"/>
    <w:rsid w:val="00AD4578"/>
    <w:rsid w:val="00AD68E9"/>
    <w:rsid w:val="00AE56C0"/>
    <w:rsid w:val="00AE6FEF"/>
    <w:rsid w:val="00AF16D4"/>
    <w:rsid w:val="00AF7ACC"/>
    <w:rsid w:val="00B00914"/>
    <w:rsid w:val="00B02A8E"/>
    <w:rsid w:val="00B03393"/>
    <w:rsid w:val="00B052EE"/>
    <w:rsid w:val="00B1081F"/>
    <w:rsid w:val="00B2496B"/>
    <w:rsid w:val="00B25F1B"/>
    <w:rsid w:val="00B27499"/>
    <w:rsid w:val="00B3010D"/>
    <w:rsid w:val="00B32FD1"/>
    <w:rsid w:val="00B35151"/>
    <w:rsid w:val="00B433F2"/>
    <w:rsid w:val="00B458E8"/>
    <w:rsid w:val="00B5397B"/>
    <w:rsid w:val="00B53EE9"/>
    <w:rsid w:val="00B6183E"/>
    <w:rsid w:val="00B62809"/>
    <w:rsid w:val="00B64091"/>
    <w:rsid w:val="00B74716"/>
    <w:rsid w:val="00B7675A"/>
    <w:rsid w:val="00B804A4"/>
    <w:rsid w:val="00B81898"/>
    <w:rsid w:val="00B82DED"/>
    <w:rsid w:val="00B8606B"/>
    <w:rsid w:val="00B878E7"/>
    <w:rsid w:val="00B879CC"/>
    <w:rsid w:val="00B96EAB"/>
    <w:rsid w:val="00B970EB"/>
    <w:rsid w:val="00B97278"/>
    <w:rsid w:val="00B97943"/>
    <w:rsid w:val="00BA1D0B"/>
    <w:rsid w:val="00BA2B50"/>
    <w:rsid w:val="00BA6972"/>
    <w:rsid w:val="00BB1E0D"/>
    <w:rsid w:val="00BB26C8"/>
    <w:rsid w:val="00BB4D9B"/>
    <w:rsid w:val="00BB6469"/>
    <w:rsid w:val="00BB73FF"/>
    <w:rsid w:val="00BB7688"/>
    <w:rsid w:val="00BC7423"/>
    <w:rsid w:val="00BC7CAC"/>
    <w:rsid w:val="00BD4948"/>
    <w:rsid w:val="00BD6362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A9E"/>
    <w:rsid w:val="00C11C4D"/>
    <w:rsid w:val="00C14EED"/>
    <w:rsid w:val="00C162C0"/>
    <w:rsid w:val="00C1712C"/>
    <w:rsid w:val="00C1746B"/>
    <w:rsid w:val="00C20634"/>
    <w:rsid w:val="00C212E0"/>
    <w:rsid w:val="00C23E16"/>
    <w:rsid w:val="00C24F9B"/>
    <w:rsid w:val="00C255E3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1A3"/>
    <w:rsid w:val="00C67E3B"/>
    <w:rsid w:val="00C705B5"/>
    <w:rsid w:val="00C71F4C"/>
    <w:rsid w:val="00C72077"/>
    <w:rsid w:val="00C73E03"/>
    <w:rsid w:val="00C77B29"/>
    <w:rsid w:val="00C87039"/>
    <w:rsid w:val="00C8718B"/>
    <w:rsid w:val="00C872E4"/>
    <w:rsid w:val="00C878D9"/>
    <w:rsid w:val="00C90311"/>
    <w:rsid w:val="00C91C26"/>
    <w:rsid w:val="00CA238B"/>
    <w:rsid w:val="00CA2BB2"/>
    <w:rsid w:val="00CA73D5"/>
    <w:rsid w:val="00CB2FC9"/>
    <w:rsid w:val="00CB4D4E"/>
    <w:rsid w:val="00CB5068"/>
    <w:rsid w:val="00CB5885"/>
    <w:rsid w:val="00CB6BA1"/>
    <w:rsid w:val="00CB7D2B"/>
    <w:rsid w:val="00CC1C87"/>
    <w:rsid w:val="00CC3000"/>
    <w:rsid w:val="00CC4859"/>
    <w:rsid w:val="00CC7A35"/>
    <w:rsid w:val="00CD072A"/>
    <w:rsid w:val="00CD40B1"/>
    <w:rsid w:val="00CD7F73"/>
    <w:rsid w:val="00CE1450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0C"/>
    <w:rsid w:val="00D00D7D"/>
    <w:rsid w:val="00D030AE"/>
    <w:rsid w:val="00D04A95"/>
    <w:rsid w:val="00D139C8"/>
    <w:rsid w:val="00D17F81"/>
    <w:rsid w:val="00D21BB1"/>
    <w:rsid w:val="00D273B7"/>
    <w:rsid w:val="00D2758C"/>
    <w:rsid w:val="00D275CA"/>
    <w:rsid w:val="00D2789B"/>
    <w:rsid w:val="00D345AB"/>
    <w:rsid w:val="00D41566"/>
    <w:rsid w:val="00D452F4"/>
    <w:rsid w:val="00D458EC"/>
    <w:rsid w:val="00D464B3"/>
    <w:rsid w:val="00D501B0"/>
    <w:rsid w:val="00D52582"/>
    <w:rsid w:val="00D55D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497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25A8"/>
    <w:rsid w:val="00DC6050"/>
    <w:rsid w:val="00DC6445"/>
    <w:rsid w:val="00DD1C14"/>
    <w:rsid w:val="00DD25AA"/>
    <w:rsid w:val="00DD35E1"/>
    <w:rsid w:val="00DD43EA"/>
    <w:rsid w:val="00DE31FE"/>
    <w:rsid w:val="00DE45EB"/>
    <w:rsid w:val="00DE6F44"/>
    <w:rsid w:val="00DF1B58"/>
    <w:rsid w:val="00DF4211"/>
    <w:rsid w:val="00DF7099"/>
    <w:rsid w:val="00E009DA"/>
    <w:rsid w:val="00E037D9"/>
    <w:rsid w:val="00E04927"/>
    <w:rsid w:val="00E06F2C"/>
    <w:rsid w:val="00E11A48"/>
    <w:rsid w:val="00E130EB"/>
    <w:rsid w:val="00E142F3"/>
    <w:rsid w:val="00E162CD"/>
    <w:rsid w:val="00E16D2D"/>
    <w:rsid w:val="00E17FA5"/>
    <w:rsid w:val="00E21BFE"/>
    <w:rsid w:val="00E21C88"/>
    <w:rsid w:val="00E223AC"/>
    <w:rsid w:val="00E22504"/>
    <w:rsid w:val="00E26930"/>
    <w:rsid w:val="00E27257"/>
    <w:rsid w:val="00E27F4F"/>
    <w:rsid w:val="00E309FF"/>
    <w:rsid w:val="00E419D7"/>
    <w:rsid w:val="00E449D0"/>
    <w:rsid w:val="00E44A34"/>
    <w:rsid w:val="00E4506A"/>
    <w:rsid w:val="00E4663C"/>
    <w:rsid w:val="00E51848"/>
    <w:rsid w:val="00E5300A"/>
    <w:rsid w:val="00E53DC2"/>
    <w:rsid w:val="00E53F99"/>
    <w:rsid w:val="00E5566D"/>
    <w:rsid w:val="00E56510"/>
    <w:rsid w:val="00E57F67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B7A9A"/>
    <w:rsid w:val="00EC409A"/>
    <w:rsid w:val="00EC6F62"/>
    <w:rsid w:val="00ED2EA2"/>
    <w:rsid w:val="00ED6019"/>
    <w:rsid w:val="00ED7830"/>
    <w:rsid w:val="00EE1575"/>
    <w:rsid w:val="00EE2BFF"/>
    <w:rsid w:val="00EE2D45"/>
    <w:rsid w:val="00EE3909"/>
    <w:rsid w:val="00EF2A43"/>
    <w:rsid w:val="00EF4205"/>
    <w:rsid w:val="00EF5939"/>
    <w:rsid w:val="00EF69F8"/>
    <w:rsid w:val="00F01714"/>
    <w:rsid w:val="00F0258F"/>
    <w:rsid w:val="00F02D06"/>
    <w:rsid w:val="00F056E5"/>
    <w:rsid w:val="00F06FDD"/>
    <w:rsid w:val="00F1060D"/>
    <w:rsid w:val="00F10819"/>
    <w:rsid w:val="00F11219"/>
    <w:rsid w:val="00F11A0A"/>
    <w:rsid w:val="00F16F35"/>
    <w:rsid w:val="00F17559"/>
    <w:rsid w:val="00F21EAF"/>
    <w:rsid w:val="00F2229D"/>
    <w:rsid w:val="00F226A5"/>
    <w:rsid w:val="00F25ABB"/>
    <w:rsid w:val="00F26F62"/>
    <w:rsid w:val="00F27963"/>
    <w:rsid w:val="00F30103"/>
    <w:rsid w:val="00F30446"/>
    <w:rsid w:val="00F33406"/>
    <w:rsid w:val="00F34A52"/>
    <w:rsid w:val="00F37006"/>
    <w:rsid w:val="00F4135D"/>
    <w:rsid w:val="00F41F1B"/>
    <w:rsid w:val="00F46BD9"/>
    <w:rsid w:val="00F60BE0"/>
    <w:rsid w:val="00F6280E"/>
    <w:rsid w:val="00F7050A"/>
    <w:rsid w:val="00F73353"/>
    <w:rsid w:val="00F7492E"/>
    <w:rsid w:val="00F75533"/>
    <w:rsid w:val="00F7648C"/>
    <w:rsid w:val="00F8036D"/>
    <w:rsid w:val="00F809DC"/>
    <w:rsid w:val="00F86EB0"/>
    <w:rsid w:val="00F96340"/>
    <w:rsid w:val="00FA154B"/>
    <w:rsid w:val="00FA3811"/>
    <w:rsid w:val="00FA3B9F"/>
    <w:rsid w:val="00FA3F06"/>
    <w:rsid w:val="00FA4A26"/>
    <w:rsid w:val="00FA7084"/>
    <w:rsid w:val="00FA77A3"/>
    <w:rsid w:val="00FA7BEF"/>
    <w:rsid w:val="00FB0498"/>
    <w:rsid w:val="00FB1105"/>
    <w:rsid w:val="00FB1558"/>
    <w:rsid w:val="00FB1929"/>
    <w:rsid w:val="00FB5FD9"/>
    <w:rsid w:val="00FB6713"/>
    <w:rsid w:val="00FD1398"/>
    <w:rsid w:val="00FD33AB"/>
    <w:rsid w:val="00FD3BA4"/>
    <w:rsid w:val="00FD4724"/>
    <w:rsid w:val="00FD4A68"/>
    <w:rsid w:val="00FD55CF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DDDF4"/>
  <w15:docId w15:val="{CC929920-05C0-4AC9-9A07-548A1B30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E4663C"/>
    <w:pPr>
      <w:keepNext/>
      <w:keepLines/>
      <w:numPr>
        <w:numId w:val="5"/>
      </w:numPr>
      <w:spacing w:before="180" w:after="120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1E411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E4663C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8606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9044A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1E411B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0C6425"/>
    <w:rPr>
      <w:rFonts w:eastAsia="Times New Roman"/>
      <w:b/>
      <w:bCs/>
      <w:sz w:val="24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8DAD40445F4D18BFF4AFCBCAD64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31CDC-26EC-4D07-9FB1-7298E6F4C6BB}"/>
      </w:docPartPr>
      <w:docPartBody>
        <w:p w:rsidR="008610B6" w:rsidRDefault="00AF7703">
          <w:pPr>
            <w:pStyle w:val="898DAD40445F4D18BFF4AFCBCAD64229"/>
          </w:pPr>
          <w:r>
            <w:rPr>
              <w:rStyle w:val="Textodelmarcadordeposicin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703"/>
    <w:rsid w:val="00050F5A"/>
    <w:rsid w:val="00074314"/>
    <w:rsid w:val="00286035"/>
    <w:rsid w:val="003C14AD"/>
    <w:rsid w:val="004E6737"/>
    <w:rsid w:val="004F6CBC"/>
    <w:rsid w:val="005809D6"/>
    <w:rsid w:val="00706E18"/>
    <w:rsid w:val="007C3FA7"/>
    <w:rsid w:val="007E7A5F"/>
    <w:rsid w:val="008231E6"/>
    <w:rsid w:val="008610B6"/>
    <w:rsid w:val="009B7ECA"/>
    <w:rsid w:val="009D77CD"/>
    <w:rsid w:val="009F0C10"/>
    <w:rsid w:val="00AF7703"/>
    <w:rsid w:val="00B96EAB"/>
    <w:rsid w:val="00C0428B"/>
    <w:rsid w:val="00D10555"/>
    <w:rsid w:val="00F7492E"/>
    <w:rsid w:val="00FB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898DAD40445F4D18BFF4AFCBCAD64229">
    <w:name w:val="898DAD40445F4D18BFF4AFCBCAD64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578142556EB24F8BE75EE31D97314C" ma:contentTypeVersion="11" ma:contentTypeDescription="Create a new document." ma:contentTypeScope="" ma:versionID="750681b4934bcdbef2aa573143f8c1bd">
  <xsd:schema xmlns:xsd="http://www.w3.org/2001/XMLSchema" xmlns:xs="http://www.w3.org/2001/XMLSchema" xmlns:p="http://schemas.microsoft.com/office/2006/metadata/properties" xmlns:ns2="d8a3b7d2-1154-4b35-ae6d-f86a0372ef15" xmlns:ns3="8336ca38-4306-4e0a-a15f-a411110069d5" targetNamespace="http://schemas.microsoft.com/office/2006/metadata/properties" ma:root="true" ma:fieldsID="bec7cfb2be12c5f879c09b5385eec034" ns2:_="" ns3:_="">
    <xsd:import namespace="d8a3b7d2-1154-4b35-ae6d-f86a0372ef15"/>
    <xsd:import namespace="8336ca38-4306-4e0a-a15f-a411110069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3b7d2-1154-4b35-ae6d-f86a0372ef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b063932-f173-4154-82f3-97ca89cdd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6ca38-4306-4e0a-a15f-a411110069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cf900b-03aa-46ca-9522-726ba59570b7}" ma:internalName="TaxCatchAll" ma:showField="CatchAllData" ma:web="8336ca38-4306-4e0a-a15f-a41111006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a3b7d2-1154-4b35-ae6d-f86a0372ef15" xsi:nil="true"/>
    <lcf76f155ced4ddcb4097134ff3c332f xmlns="d8a3b7d2-1154-4b35-ae6d-f86a0372ef15">
      <Terms xmlns="http://schemas.microsoft.com/office/infopath/2007/PartnerControls"/>
    </lcf76f155ced4ddcb4097134ff3c332f>
    <TaxCatchAll xmlns="8336ca38-4306-4e0a-a15f-a411110069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B01A4C-58C0-40E7-A1F2-AD09C58EC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3b7d2-1154-4b35-ae6d-f86a0372ef15"/>
    <ds:schemaRef ds:uri="8336ca38-4306-4e0a-a15f-a41111006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C226AD-9A6E-405B-82BA-1301B2F4245B}">
  <ds:schemaRefs>
    <ds:schemaRef ds:uri="http://schemas.microsoft.com/office/2006/metadata/properties"/>
    <ds:schemaRef ds:uri="http://schemas.microsoft.com/office/infopath/2007/PartnerControls"/>
    <ds:schemaRef ds:uri="d8a3b7d2-1154-4b35-ae6d-f86a0372ef15"/>
    <ds:schemaRef ds:uri="8336ca38-4306-4e0a-a15f-a411110069d5"/>
  </ds:schemaRefs>
</ds:datastoreItem>
</file>

<file path=customXml/itemProps3.xml><?xml version="1.0" encoding="utf-8"?>
<ds:datastoreItem xmlns:ds="http://schemas.openxmlformats.org/officeDocument/2006/customXml" ds:itemID="{5E4E6E2D-EBD0-4232-8224-B4A387C25B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7E4345-65EF-174E-A8ED-1F2150A49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195</TotalTime>
  <Pages>5</Pages>
  <Words>1062</Words>
  <Characters>5832</Characters>
  <Application>Microsoft Office Word</Application>
  <DocSecurity>0</DocSecurity>
  <Lines>208</Lines>
  <Paragraphs>202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Configuración WLAN</vt:lpstr>
      <vt:lpstr>Packet Tracer - WLAN Configuration</vt:lpstr>
    </vt:vector>
  </TitlesOfParts>
  <Company>Cisco Systems, Inc.</Company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Configuración WLAN</dc:title>
  <dc:creator>Martin Benson</dc:creator>
  <cp:keywords>2019</cp:keywords>
  <dc:description>2019</dc:description>
  <cp:lastModifiedBy>DANIELA SANDOVAL LOPEZ</cp:lastModifiedBy>
  <cp:revision>18</cp:revision>
  <cp:lastPrinted>2019-11-15T20:29:00Z</cp:lastPrinted>
  <dcterms:created xsi:type="dcterms:W3CDTF">2019-11-20T20:51:00Z</dcterms:created>
  <dcterms:modified xsi:type="dcterms:W3CDTF">2026-02-17T03:15:00Z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40bd670f-d381-4145-80ec-96ca47fdfdff</vt:lpwstr>
  </property>
  <property fmtid="{D5CDD505-2E9C-101B-9397-08002B2CF9AE}" pid="3" name="ContentTypeId">
    <vt:lpwstr>0x01010043578142556EB24F8BE75EE31D97314C</vt:lpwstr>
  </property>
  <property fmtid="{D5CDD505-2E9C-101B-9397-08002B2CF9AE}" pid="4" name="Order">
    <vt:r8>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